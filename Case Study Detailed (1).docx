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3EC8" w14:textId="77777777" w:rsidR="00510DAE" w:rsidRDefault="00510DAE" w:rsidP="00510DAE">
      <w:bookmarkStart w:id="0" w:name="_Toc285979921"/>
      <w:r>
        <w:rPr>
          <w:noProof/>
        </w:rPr>
        <w:drawing>
          <wp:inline distT="0" distB="0" distL="0" distR="0" wp14:anchorId="0AF110BE" wp14:editId="36CBA9A9">
            <wp:extent cx="914400" cy="32422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2">
                      <a:extLst>
                        <a:ext uri="{28A0092B-C50C-407E-A947-70E740481C1C}">
                          <a14:useLocalDpi xmlns:a14="http://schemas.microsoft.com/office/drawing/2010/main" val="0"/>
                        </a:ext>
                      </a:extLst>
                    </a:blip>
                    <a:stretch>
                      <a:fillRect/>
                    </a:stretch>
                  </pic:blipFill>
                  <pic:spPr>
                    <a:xfrm>
                      <a:off x="0" y="0"/>
                      <a:ext cx="914400" cy="324229"/>
                    </a:xfrm>
                    <a:prstGeom prst="rect">
                      <a:avLst/>
                    </a:prstGeom>
                  </pic:spPr>
                </pic:pic>
              </a:graphicData>
            </a:graphic>
          </wp:inline>
        </w:drawing>
      </w:r>
    </w:p>
    <w:p w14:paraId="365278A4" w14:textId="77777777" w:rsidR="00706304" w:rsidRDefault="00706304" w:rsidP="004A5B16">
      <w:pPr>
        <w:rPr>
          <w:color w:val="464547" w:themeColor="text1"/>
        </w:rPr>
      </w:pPr>
    </w:p>
    <w:p w14:paraId="14EAFA55" w14:textId="77777777" w:rsidR="00706304" w:rsidRDefault="00706304" w:rsidP="009345E3">
      <w:pPr>
        <w:rPr>
          <w:color w:val="464547" w:themeColor="text1"/>
        </w:rPr>
      </w:pPr>
    </w:p>
    <w:p w14:paraId="15923EB0" w14:textId="77777777" w:rsidR="00965A84" w:rsidRDefault="00965A84" w:rsidP="009345E3">
      <w:pPr>
        <w:rPr>
          <w:color w:val="464547" w:themeColor="text1"/>
        </w:rPr>
      </w:pPr>
    </w:p>
    <w:p w14:paraId="267B9512" w14:textId="77777777" w:rsidR="00706304" w:rsidRPr="008C1A40" w:rsidRDefault="00706304" w:rsidP="004A5B16">
      <w:pPr>
        <w:rPr>
          <w:color w:val="464547" w:themeColor="text1"/>
        </w:rPr>
      </w:pPr>
    </w:p>
    <w:tbl>
      <w:tblPr>
        <w:tblW w:w="0" w:type="auto"/>
        <w:tblLook w:val="01E0" w:firstRow="1" w:lastRow="1" w:firstColumn="1" w:lastColumn="1" w:noHBand="0" w:noVBand="0"/>
      </w:tblPr>
      <w:tblGrid>
        <w:gridCol w:w="9359"/>
      </w:tblGrid>
      <w:tr w:rsidR="00037B0E" w:rsidRPr="00037B0E" w14:paraId="799A1574" w14:textId="77777777" w:rsidTr="002C6BAC">
        <w:trPr>
          <w:trHeight w:val="1583"/>
        </w:trPr>
        <w:tc>
          <w:tcPr>
            <w:tcW w:w="9359" w:type="dxa"/>
          </w:tcPr>
          <w:p w14:paraId="6E1290AE" w14:textId="77777777" w:rsidR="00037B0E" w:rsidRPr="00037B0E" w:rsidRDefault="00037B0E" w:rsidP="00037B0E">
            <w:pPr>
              <w:spacing w:after="120"/>
              <w:rPr>
                <w:rFonts w:ascii="Arial Black" w:eastAsia="Times New Roman" w:hAnsi="Arial Black" w:cs="Times New Roman"/>
                <w:bCs/>
                <w:color w:val="auto"/>
                <w:sz w:val="28"/>
                <w:szCs w:val="20"/>
              </w:rPr>
            </w:pPr>
          </w:p>
          <w:p w14:paraId="59454571" w14:textId="77777777" w:rsidR="00037B0E" w:rsidRPr="00037B0E" w:rsidRDefault="00037B0E" w:rsidP="00037B0E">
            <w:pPr>
              <w:spacing w:after="120"/>
              <w:rPr>
                <w:rFonts w:ascii="Arial Black" w:eastAsia="Times New Roman" w:hAnsi="Arial Black" w:cs="Times New Roman"/>
                <w:bCs/>
                <w:color w:val="auto"/>
                <w:sz w:val="28"/>
                <w:szCs w:val="20"/>
              </w:rPr>
            </w:pPr>
          </w:p>
          <w:p w14:paraId="5185DEFC" w14:textId="77777777" w:rsidR="00037B0E" w:rsidRPr="00037B0E" w:rsidRDefault="00037B0E" w:rsidP="00037B0E">
            <w:pPr>
              <w:spacing w:after="120"/>
              <w:rPr>
                <w:rFonts w:ascii="Arial Black" w:eastAsia="Times New Roman" w:hAnsi="Arial Black" w:cs="Times New Roman"/>
                <w:bCs/>
                <w:color w:val="auto"/>
                <w:sz w:val="28"/>
                <w:szCs w:val="20"/>
              </w:rPr>
            </w:pPr>
          </w:p>
          <w:p w14:paraId="17C848B5" w14:textId="77777777" w:rsidR="00037B0E" w:rsidRPr="00037B0E" w:rsidRDefault="00037B0E" w:rsidP="00037B0E">
            <w:pPr>
              <w:pBdr>
                <w:bottom w:val="single" w:sz="4" w:space="1" w:color="A5A5A5"/>
              </w:pBdr>
              <w:spacing w:before="240" w:after="300"/>
              <w:outlineLvl w:val="0"/>
              <w:rPr>
                <w:rFonts w:ascii="Arial Black" w:eastAsia="MS Mincho" w:hAnsi="Arial Black" w:cs="Times New Roman"/>
                <w:caps/>
                <w:color w:val="auto"/>
                <w:sz w:val="40"/>
                <w:szCs w:val="44"/>
              </w:rPr>
            </w:pPr>
            <w:r w:rsidRPr="00037B0E">
              <w:rPr>
                <w:rFonts w:ascii="Arial Black" w:eastAsia="MS Mincho" w:hAnsi="Arial Black" w:cs="Times New Roman"/>
                <w:caps/>
                <w:color w:val="auto"/>
                <w:sz w:val="40"/>
                <w:szCs w:val="44"/>
              </w:rPr>
              <w:fldChar w:fldCharType="begin"/>
            </w:r>
            <w:r w:rsidRPr="00037B0E">
              <w:rPr>
                <w:rFonts w:ascii="Arial Black" w:eastAsia="MS Mincho" w:hAnsi="Arial Black" w:cs="Times New Roman"/>
                <w:caps/>
                <w:color w:val="auto"/>
                <w:sz w:val="40"/>
                <w:szCs w:val="44"/>
              </w:rPr>
              <w:instrText xml:space="preserve"> DOCPROPERTY  Title  \* MERGEFORMAT </w:instrText>
            </w:r>
            <w:r w:rsidRPr="00037B0E">
              <w:rPr>
                <w:rFonts w:ascii="Arial Black" w:eastAsia="MS Mincho" w:hAnsi="Arial Black" w:cs="Times New Roman"/>
                <w:caps/>
                <w:color w:val="auto"/>
                <w:sz w:val="40"/>
                <w:szCs w:val="44"/>
              </w:rPr>
              <w:fldChar w:fldCharType="separate"/>
            </w:r>
            <w:r w:rsidR="00A75D16">
              <w:rPr>
                <w:rFonts w:ascii="Arial Black" w:eastAsia="MS Mincho" w:hAnsi="Arial Black" w:cs="Times New Roman"/>
                <w:caps/>
                <w:color w:val="auto"/>
                <w:sz w:val="40"/>
                <w:szCs w:val="44"/>
              </w:rPr>
              <w:t>Case Study Detailed</w:t>
            </w:r>
            <w:r w:rsidRPr="00037B0E">
              <w:rPr>
                <w:rFonts w:ascii="Arial Black" w:eastAsia="MS Mincho" w:hAnsi="Arial Black" w:cs="Times New Roman"/>
                <w:caps/>
                <w:color w:val="auto"/>
                <w:sz w:val="40"/>
                <w:szCs w:val="44"/>
              </w:rPr>
              <w:fldChar w:fldCharType="end"/>
            </w:r>
          </w:p>
        </w:tc>
      </w:tr>
      <w:tr w:rsidR="00037B0E" w:rsidRPr="00037B0E" w14:paraId="5A7F22EE" w14:textId="77777777" w:rsidTr="002C6BAC">
        <w:tc>
          <w:tcPr>
            <w:tcW w:w="9359" w:type="dxa"/>
          </w:tcPr>
          <w:p w14:paraId="2735EAD8" w14:textId="77777777" w:rsidR="00037B0E" w:rsidRPr="00037B0E" w:rsidRDefault="00000000" w:rsidP="00037B0E">
            <w:pPr>
              <w:keepNext/>
              <w:keepLines/>
              <w:tabs>
                <w:tab w:val="left" w:pos="0"/>
              </w:tabs>
              <w:spacing w:after="120"/>
              <w:rPr>
                <w:rFonts w:ascii="Arial Black" w:eastAsia="Times New Roman" w:hAnsi="Arial Black" w:cs="Times New Roman"/>
                <w:color w:val="auto"/>
                <w:kern w:val="28"/>
                <w:sz w:val="28"/>
                <w:szCs w:val="28"/>
              </w:rPr>
            </w:pPr>
            <w:sdt>
              <w:sdtPr>
                <w:rPr>
                  <w:rStyle w:val="Style9"/>
                  <w:rFonts w:ascii="Arial Black" w:hAnsi="Arial Black" w:cs="Arial"/>
                  <w:sz w:val="20"/>
                  <w:szCs w:val="6"/>
                </w:rPr>
                <w:id w:val="-106129077"/>
                <w:placeholder>
                  <w:docPart w:val="B25FF44D7C2243C68B318FE428E80AF5"/>
                </w:placeholder>
                <w:showingPlcHdr/>
              </w:sdtPr>
              <w:sdtEndPr>
                <w:rPr>
                  <w:rStyle w:val="DefaultParagraphFont"/>
                  <w:color w:val="464547"/>
                  <w:sz w:val="6"/>
                  <w:szCs w:val="20"/>
                </w:rPr>
              </w:sdtEndPr>
              <w:sdtContent>
                <w:r w:rsidR="00037B0E" w:rsidRPr="00037B0E">
                  <w:rPr>
                    <w:rStyle w:val="Heading1Char"/>
                    <w:rFonts w:cs="Arial"/>
                    <w:b/>
                    <w:bCs/>
                    <w:szCs w:val="28"/>
                  </w:rPr>
                  <w:t>Click here to enter project code</w:t>
                </w:r>
              </w:sdtContent>
            </w:sdt>
          </w:p>
        </w:tc>
      </w:tr>
    </w:tbl>
    <w:bookmarkEnd w:id="0" w:displacedByCustomXml="next"/>
    <w:sdt>
      <w:sdtPr>
        <w:rPr>
          <w:rFonts w:ascii="Arial Black" w:hAnsi="Arial Black" w:cs="Arial"/>
          <w:color w:val="auto"/>
        </w:rPr>
        <w:id w:val="-567350929"/>
        <w:placeholder>
          <w:docPart w:val="B1B42E4B90A647B9B1B56B02899FC0BD"/>
        </w:placeholder>
        <w:showingPlcHdr/>
        <w:date>
          <w:dateFormat w:val="M/d/yyyy"/>
          <w:lid w:val="en-US"/>
          <w:storeMappedDataAs w:val="dateTime"/>
          <w:calendar w:val="gregorian"/>
        </w:date>
      </w:sdtPr>
      <w:sdtContent>
        <w:p w14:paraId="5A6BE2B8" w14:textId="77777777" w:rsidR="00CD0248" w:rsidRPr="00037B0E" w:rsidRDefault="00F95C29" w:rsidP="00037B0E">
          <w:pPr>
            <w:ind w:left="90"/>
            <w:rPr>
              <w:rFonts w:ascii="Arial Black" w:hAnsi="Arial Black" w:cs="Arial"/>
              <w:color w:val="auto"/>
            </w:rPr>
          </w:pPr>
          <w:r w:rsidRPr="00037B0E">
            <w:rPr>
              <w:rStyle w:val="PlaceholderText"/>
              <w:rFonts w:ascii="Arial Black" w:hAnsi="Arial Black" w:cs="Arial"/>
              <w:b/>
              <w:bCs/>
              <w:color w:val="auto"/>
              <w:sz w:val="20"/>
              <w:szCs w:val="20"/>
            </w:rPr>
            <w:t xml:space="preserve">Click </w:t>
          </w:r>
          <w:r w:rsidR="00816298" w:rsidRPr="00037B0E">
            <w:rPr>
              <w:rStyle w:val="PlaceholderText"/>
              <w:rFonts w:ascii="Arial Black" w:hAnsi="Arial Black" w:cs="Arial"/>
              <w:b/>
              <w:bCs/>
              <w:color w:val="auto"/>
              <w:sz w:val="20"/>
              <w:szCs w:val="20"/>
            </w:rPr>
            <w:t xml:space="preserve">here </w:t>
          </w:r>
          <w:r w:rsidRPr="00037B0E">
            <w:rPr>
              <w:rStyle w:val="PlaceholderText"/>
              <w:rFonts w:ascii="Arial Black" w:hAnsi="Arial Black" w:cs="Arial"/>
              <w:b/>
              <w:bCs/>
              <w:color w:val="auto"/>
              <w:sz w:val="20"/>
              <w:szCs w:val="20"/>
            </w:rPr>
            <w:t xml:space="preserve">to </w:t>
          </w:r>
          <w:r w:rsidR="00816298" w:rsidRPr="00037B0E">
            <w:rPr>
              <w:rStyle w:val="PlaceholderText"/>
              <w:rFonts w:ascii="Arial Black" w:hAnsi="Arial Black" w:cs="Arial"/>
              <w:b/>
              <w:bCs/>
              <w:color w:val="auto"/>
              <w:sz w:val="20"/>
              <w:szCs w:val="20"/>
            </w:rPr>
            <w:t>select</w:t>
          </w:r>
          <w:r w:rsidRPr="00037B0E">
            <w:rPr>
              <w:rStyle w:val="PlaceholderText"/>
              <w:rFonts w:ascii="Arial Black" w:hAnsi="Arial Black" w:cs="Arial"/>
              <w:b/>
              <w:bCs/>
              <w:color w:val="auto"/>
              <w:sz w:val="20"/>
              <w:szCs w:val="20"/>
            </w:rPr>
            <w:t xml:space="preserve"> a date</w:t>
          </w:r>
        </w:p>
      </w:sdtContent>
    </w:sdt>
    <w:p w14:paraId="77E59A03" w14:textId="77777777" w:rsidR="001155E8" w:rsidRPr="00037B0E" w:rsidRDefault="001155E8" w:rsidP="00BB5DAC">
      <w:pPr>
        <w:spacing w:before="0" w:after="0"/>
        <w:jc w:val="center"/>
        <w:rPr>
          <w:rFonts w:ascii="Arial Black" w:eastAsia="Times New Roman" w:hAnsi="Arial Black" w:cs="Arial"/>
          <w:i/>
          <w:iCs/>
          <w:color w:val="25889A" w:themeColor="accent2" w:themeShade="BF"/>
        </w:rPr>
      </w:pPr>
    </w:p>
    <w:p w14:paraId="3E5257E1" w14:textId="77777777" w:rsidR="00037B0E" w:rsidRDefault="00037B0E" w:rsidP="00037B0E">
      <w:pPr>
        <w:ind w:left="90"/>
        <w:rPr>
          <w:rFonts w:ascii="Arial Black" w:hAnsi="Arial Black" w:cs="Arial"/>
          <w:sz w:val="20"/>
          <w:szCs w:val="20"/>
        </w:rPr>
      </w:pPr>
    </w:p>
    <w:p w14:paraId="78023710" w14:textId="77777777" w:rsidR="00037B0E" w:rsidRDefault="00037B0E" w:rsidP="00037B0E">
      <w:pPr>
        <w:ind w:left="90"/>
        <w:rPr>
          <w:rFonts w:ascii="Arial Black" w:hAnsi="Arial Black" w:cs="Arial"/>
          <w:sz w:val="20"/>
          <w:szCs w:val="20"/>
        </w:rPr>
      </w:pPr>
    </w:p>
    <w:p w14:paraId="08076956" w14:textId="77777777" w:rsidR="00CD0248" w:rsidRPr="00037B0E" w:rsidRDefault="00F6612F" w:rsidP="00037B0E">
      <w:pPr>
        <w:ind w:left="90"/>
        <w:rPr>
          <w:rFonts w:asciiTheme="majorHAnsi" w:hAnsiTheme="majorHAnsi" w:cs="Arial"/>
          <w:sz w:val="20"/>
          <w:szCs w:val="20"/>
        </w:rPr>
      </w:pPr>
      <w:r w:rsidRPr="00037B0E">
        <w:rPr>
          <w:rFonts w:asciiTheme="majorHAnsi" w:hAnsiTheme="majorHAnsi" w:cs="Arial"/>
          <w:sz w:val="20"/>
          <w:szCs w:val="20"/>
        </w:rPr>
        <w:t xml:space="preserve">Please make sure that both </w:t>
      </w:r>
      <w:hyperlink r:id="rId13" w:history="1">
        <w:r w:rsidRPr="00037B0E">
          <w:rPr>
            <w:rStyle w:val="Hyperlink"/>
            <w:rFonts w:asciiTheme="majorHAnsi" w:hAnsiTheme="majorHAnsi" w:cs="Arial"/>
            <w:szCs w:val="20"/>
          </w:rPr>
          <w:t>CaseStudyTemplate Detailed</w:t>
        </w:r>
        <w:r w:rsidRPr="00037B0E">
          <w:rPr>
            <w:rFonts w:asciiTheme="majorHAnsi" w:hAnsiTheme="majorHAnsi"/>
          </w:rPr>
          <w:t xml:space="preserve"> </w:t>
        </w:r>
        <w:r w:rsidRPr="00037B0E">
          <w:rPr>
            <w:rFonts w:asciiTheme="majorHAnsi" w:hAnsiTheme="majorHAnsi" w:cs="Arial"/>
            <w:sz w:val="20"/>
            <w:szCs w:val="20"/>
          </w:rPr>
          <w:t xml:space="preserve">and </w:t>
        </w:r>
        <w:r w:rsidRPr="00037B0E">
          <w:rPr>
            <w:rStyle w:val="Hyperlink"/>
            <w:rFonts w:asciiTheme="majorHAnsi" w:hAnsiTheme="majorHAnsi" w:cs="Arial"/>
            <w:szCs w:val="20"/>
          </w:rPr>
          <w:t>CaseStudyTemplate One Slider</w:t>
        </w:r>
      </w:hyperlink>
      <w:r w:rsidRPr="00037B0E">
        <w:rPr>
          <w:rFonts w:asciiTheme="majorHAnsi" w:hAnsiTheme="majorHAnsi" w:cs="Arial"/>
          <w:sz w:val="20"/>
          <w:szCs w:val="20"/>
        </w:rPr>
        <w:t xml:space="preserve"> are completed.</w:t>
      </w:r>
    </w:p>
    <w:p w14:paraId="1F60B9EC" w14:textId="77777777" w:rsidR="00CB7D5D" w:rsidRPr="00037B0E" w:rsidRDefault="00CB7D5D" w:rsidP="00037B0E">
      <w:pPr>
        <w:ind w:left="90"/>
        <w:rPr>
          <w:rFonts w:asciiTheme="majorHAnsi" w:hAnsiTheme="majorHAnsi" w:cs="Arial"/>
          <w:sz w:val="20"/>
          <w:szCs w:val="20"/>
        </w:rPr>
      </w:pPr>
    </w:p>
    <w:p w14:paraId="5CC9569E" w14:textId="77777777" w:rsidR="00EF6AC0" w:rsidRPr="00037B0E" w:rsidRDefault="00020A0D" w:rsidP="00037B0E">
      <w:pPr>
        <w:ind w:left="90"/>
        <w:rPr>
          <w:rFonts w:asciiTheme="majorHAnsi" w:hAnsiTheme="majorHAnsi" w:cs="Arial"/>
          <w:sz w:val="20"/>
          <w:szCs w:val="20"/>
        </w:rPr>
      </w:pPr>
      <w:r w:rsidRPr="00037B0E">
        <w:rPr>
          <w:rFonts w:asciiTheme="majorHAnsi" w:hAnsiTheme="majorHAnsi" w:cs="Arial"/>
          <w:sz w:val="20"/>
          <w:szCs w:val="20"/>
        </w:rPr>
        <w:t>As an alternative to manually completing this template</w:t>
      </w:r>
      <w:r w:rsidR="00EF6AC0" w:rsidRPr="00037B0E">
        <w:rPr>
          <w:rFonts w:asciiTheme="majorHAnsi" w:hAnsiTheme="majorHAnsi" w:cs="Arial"/>
          <w:sz w:val="20"/>
          <w:szCs w:val="20"/>
        </w:rPr>
        <w:t xml:space="preserve">, </w:t>
      </w:r>
      <w:r w:rsidR="00924AF9" w:rsidRPr="00037B0E">
        <w:rPr>
          <w:rFonts w:asciiTheme="majorHAnsi" w:hAnsiTheme="majorHAnsi" w:cs="Arial"/>
          <w:sz w:val="20"/>
          <w:szCs w:val="20"/>
        </w:rPr>
        <w:t xml:space="preserve">you can </w:t>
      </w:r>
      <w:r w:rsidR="00EF6AC0" w:rsidRPr="00037B0E">
        <w:rPr>
          <w:rFonts w:asciiTheme="majorHAnsi" w:hAnsiTheme="majorHAnsi" w:cs="Arial"/>
          <w:sz w:val="20"/>
          <w:szCs w:val="20"/>
        </w:rPr>
        <w:t xml:space="preserve">try </w:t>
      </w:r>
      <w:hyperlink r:id="rId14" w:history="1">
        <w:r w:rsidR="00EF6AC0" w:rsidRPr="00037B0E">
          <w:rPr>
            <w:rStyle w:val="Hyperlink"/>
            <w:rFonts w:asciiTheme="majorHAnsi" w:hAnsiTheme="majorHAnsi" w:cs="Arial"/>
            <w:szCs w:val="20"/>
          </w:rPr>
          <w:t>Casey</w:t>
        </w:r>
      </w:hyperlink>
      <w:r w:rsidR="00EF6AC0" w:rsidRPr="00037B0E">
        <w:rPr>
          <w:rFonts w:asciiTheme="majorHAnsi" w:hAnsiTheme="majorHAnsi" w:cs="Arial"/>
          <w:sz w:val="20"/>
          <w:szCs w:val="20"/>
        </w:rPr>
        <w:t xml:space="preserve">, </w:t>
      </w:r>
      <w:r w:rsidR="006920D6" w:rsidRPr="00037B0E">
        <w:rPr>
          <w:rFonts w:asciiTheme="majorHAnsi" w:hAnsiTheme="majorHAnsi" w:cs="Arial"/>
          <w:sz w:val="20"/>
          <w:szCs w:val="20"/>
        </w:rPr>
        <w:t>an AI assistant that automates case study creation</w:t>
      </w:r>
      <w:r w:rsidR="00EB6084" w:rsidRPr="00037B0E">
        <w:rPr>
          <w:rFonts w:asciiTheme="majorHAnsi" w:hAnsiTheme="majorHAnsi" w:cs="Arial"/>
          <w:sz w:val="20"/>
          <w:szCs w:val="20"/>
        </w:rPr>
        <w:t xml:space="preserve"> (</w:t>
      </w:r>
      <w:r w:rsidR="00924AF9" w:rsidRPr="00037B0E">
        <w:rPr>
          <w:rFonts w:asciiTheme="majorHAnsi" w:hAnsiTheme="majorHAnsi" w:cs="Arial"/>
          <w:sz w:val="20"/>
          <w:szCs w:val="20"/>
        </w:rPr>
        <w:t>accessible via</w:t>
      </w:r>
      <w:r w:rsidR="00EB6084" w:rsidRPr="00037B0E">
        <w:rPr>
          <w:rFonts w:asciiTheme="majorHAnsi" w:hAnsiTheme="majorHAnsi" w:cs="Arial"/>
          <w:sz w:val="20"/>
          <w:szCs w:val="20"/>
        </w:rPr>
        <w:t xml:space="preserve"> VPN)</w:t>
      </w:r>
      <w:r w:rsidR="00EF6AC0" w:rsidRPr="00037B0E">
        <w:rPr>
          <w:rFonts w:asciiTheme="majorHAnsi" w:hAnsiTheme="majorHAnsi" w:cs="Arial"/>
          <w:sz w:val="20"/>
          <w:szCs w:val="20"/>
        </w:rPr>
        <w:t xml:space="preserve">. </w:t>
      </w:r>
      <w:hyperlink r:id="rId15" w:history="1">
        <w:r w:rsidR="00EF6AC0" w:rsidRPr="00037B0E">
          <w:rPr>
            <w:rStyle w:val="Hyperlink"/>
            <w:rFonts w:asciiTheme="majorHAnsi" w:hAnsiTheme="majorHAnsi" w:cs="Arial"/>
            <w:szCs w:val="20"/>
          </w:rPr>
          <w:t>Read more</w:t>
        </w:r>
      </w:hyperlink>
      <w:r w:rsidR="00EF6AC0" w:rsidRPr="00037B0E">
        <w:rPr>
          <w:rFonts w:asciiTheme="majorHAnsi" w:hAnsiTheme="majorHAnsi" w:cs="Arial"/>
          <w:sz w:val="20"/>
          <w:szCs w:val="20"/>
        </w:rPr>
        <w:t>.</w:t>
      </w:r>
    </w:p>
    <w:p w14:paraId="330CDAF8" w14:textId="77777777" w:rsidR="00CD0248" w:rsidRPr="00BB5DAC" w:rsidRDefault="00CD0248" w:rsidP="00BB5DAC">
      <w:pPr>
        <w:jc w:val="center"/>
      </w:pPr>
    </w:p>
    <w:p w14:paraId="0F392155" w14:textId="77777777" w:rsidR="0058605F" w:rsidRPr="00BF5ABD" w:rsidRDefault="00F55A89" w:rsidP="00766C63">
      <w:pPr>
        <w:pStyle w:val="NumberedList"/>
        <w:numPr>
          <w:ilvl w:val="0"/>
          <w:numId w:val="0"/>
        </w:numPr>
        <w:ind w:left="720"/>
        <w:sectPr w:rsidR="0058605F" w:rsidRPr="00BF5ABD" w:rsidSect="00256E1C">
          <w:headerReference w:type="default" r:id="rId16"/>
          <w:footerReference w:type="even" r:id="rId17"/>
          <w:footerReference w:type="default" r:id="rId18"/>
          <w:footerReference w:type="first" r:id="rId19"/>
          <w:pgSz w:w="12240" w:h="15840"/>
          <w:pgMar w:top="1440" w:right="1440" w:bottom="1440" w:left="1440" w:header="720" w:footer="720" w:gutter="0"/>
          <w:pgNumType w:start="1"/>
          <w:cols w:space="720"/>
          <w:titlePg/>
          <w:docGrid w:linePitch="360"/>
        </w:sectPr>
      </w:pPr>
      <w:r w:rsidRPr="00BF5ABD">
        <w:rPr>
          <w:noProof/>
        </w:rPr>
        <mc:AlternateContent>
          <mc:Choice Requires="wps">
            <w:drawing>
              <wp:anchor distT="0" distB="0" distL="114300" distR="114300" simplePos="0" relativeHeight="251658240" behindDoc="0" locked="0" layoutInCell="1" allowOverlap="1" wp14:anchorId="162B46BE" wp14:editId="314E26F3">
                <wp:simplePos x="0" y="0"/>
                <wp:positionH relativeFrom="margin">
                  <wp:posOffset>-635</wp:posOffset>
                </wp:positionH>
                <wp:positionV relativeFrom="margin">
                  <wp:posOffset>6287135</wp:posOffset>
                </wp:positionV>
                <wp:extent cx="2583180" cy="1604010"/>
                <wp:effectExtent l="0" t="0" r="7620" b="12700"/>
                <wp:wrapNone/>
                <wp:docPr id="9" name="Text Box 9"/>
                <wp:cNvGraphicFramePr/>
                <a:graphic xmlns:a="http://schemas.openxmlformats.org/drawingml/2006/main">
                  <a:graphicData uri="http://schemas.microsoft.com/office/word/2010/wordprocessingShape">
                    <wps:wsp>
                      <wps:cNvSpPr txBox="1"/>
                      <wps:spPr>
                        <a:xfrm>
                          <a:off x="0" y="0"/>
                          <a:ext cx="2583180" cy="1604010"/>
                        </a:xfrm>
                        <a:prstGeom prst="rect">
                          <a:avLst/>
                        </a:prstGeom>
                        <a:noFill/>
                        <a:ln w="6350">
                          <a:noFill/>
                        </a:ln>
                      </wps:spPr>
                      <wps:txbx>
                        <w:txbxContent>
                          <w:p w14:paraId="110B2D0A" w14:textId="77777777" w:rsidR="00256E1C" w:rsidRPr="00037B0E" w:rsidRDefault="00EF3FE4" w:rsidP="00FA05D4">
                            <w:pPr>
                              <w:pStyle w:val="Headquarters"/>
                              <w:spacing w:after="100"/>
                              <w:rPr>
                                <w:rFonts w:asciiTheme="majorHAnsi" w:hAnsiTheme="majorHAnsi"/>
                              </w:rPr>
                            </w:pPr>
                            <w:r w:rsidRPr="00037B0E">
                              <w:rPr>
                                <w:rFonts w:asciiTheme="majorHAnsi" w:hAnsiTheme="majorHAnsi" w:cs="Arial"/>
                              </w:rPr>
                              <w:t>EPAM Systems Inc.</w:t>
                            </w:r>
                          </w:p>
                          <w:p w14:paraId="74CB92B3" w14:textId="77777777" w:rsidR="00EF3FE4" w:rsidRPr="00037B0E" w:rsidRDefault="00EF3FE4" w:rsidP="003A7AE3">
                            <w:pPr>
                              <w:pStyle w:val="HeadquartersAddress"/>
                              <w:spacing w:line="276" w:lineRule="auto"/>
                              <w:rPr>
                                <w:rFonts w:asciiTheme="majorHAnsi" w:hAnsiTheme="majorHAnsi"/>
                              </w:rPr>
                            </w:pPr>
                            <w:r w:rsidRPr="00037B0E">
                              <w:rPr>
                                <w:rFonts w:asciiTheme="majorHAnsi" w:hAnsiTheme="majorHAnsi"/>
                              </w:rPr>
                              <w:t>41 University Drive</w:t>
                            </w:r>
                            <w:r w:rsidR="003A6868" w:rsidRPr="00037B0E">
                              <w:rPr>
                                <w:rFonts w:asciiTheme="majorHAnsi" w:hAnsiTheme="majorHAnsi"/>
                              </w:rPr>
                              <w:t>, Suite 202</w:t>
                            </w:r>
                          </w:p>
                          <w:p w14:paraId="40C7D477" w14:textId="77777777" w:rsidR="00EF3FE4" w:rsidRPr="00037B0E" w:rsidRDefault="00EF3FE4" w:rsidP="00D7582E">
                            <w:pPr>
                              <w:rPr>
                                <w:rFonts w:asciiTheme="majorHAnsi" w:hAnsiTheme="majorHAnsi"/>
                              </w:rPr>
                            </w:pPr>
                            <w:r w:rsidRPr="00037B0E">
                              <w:rPr>
                                <w:rFonts w:asciiTheme="majorHAnsi" w:hAnsiTheme="majorHAnsi"/>
                              </w:rPr>
                              <w:t>Newtown, PA 18940</w:t>
                            </w:r>
                          </w:p>
                          <w:p w14:paraId="4D2EA163" w14:textId="77777777" w:rsidR="00EF3FE4" w:rsidRPr="00037B0E" w:rsidRDefault="00EF3FE4" w:rsidP="002909FA">
                            <w:pPr>
                              <w:pStyle w:val="HeadquartersAddress"/>
                              <w:rPr>
                                <w:rFonts w:asciiTheme="majorHAnsi" w:hAnsiTheme="majorHAnsi"/>
                              </w:rPr>
                            </w:pPr>
                            <w:r w:rsidRPr="00037B0E">
                              <w:rPr>
                                <w:rFonts w:asciiTheme="majorHAnsi" w:hAnsiTheme="majorHAnsi"/>
                              </w:rPr>
                              <w:t>Tel 267-759-9000</w:t>
                            </w:r>
                          </w:p>
                          <w:p w14:paraId="10F229BC" w14:textId="77777777" w:rsidR="00256E1C" w:rsidRPr="00037B0E" w:rsidRDefault="00EF3FE4" w:rsidP="002909FA">
                            <w:pPr>
                              <w:pStyle w:val="HeadquartersAddress"/>
                              <w:spacing w:before="80"/>
                              <w:contextualSpacing w:val="0"/>
                              <w:rPr>
                                <w:rFonts w:asciiTheme="majorHAnsi" w:hAnsiTheme="majorHAnsi"/>
                              </w:rPr>
                            </w:pPr>
                            <w:r w:rsidRPr="00037B0E">
                              <w:rPr>
                                <w:rFonts w:asciiTheme="majorHAnsi" w:hAnsiTheme="majorHAnsi"/>
                              </w:rPr>
                              <w:t>Fax 267-759-8989</w:t>
                            </w:r>
                          </w:p>
                          <w:p w14:paraId="3537D1D0" w14:textId="77777777" w:rsidR="008C1A40" w:rsidRPr="00037B0E" w:rsidRDefault="00EF3FE4" w:rsidP="00EF3FE4">
                            <w:pPr>
                              <w:spacing w:before="0"/>
                              <w:rPr>
                                <w:rStyle w:val="Hyperlink"/>
                                <w:rFonts w:asciiTheme="majorHAnsi" w:hAnsiTheme="majorHAnsi"/>
                              </w:rPr>
                            </w:pPr>
                            <w:hyperlink r:id="rId20" w:history="1">
                              <w:r w:rsidRPr="00037B0E">
                                <w:rPr>
                                  <w:rStyle w:val="Hyperlink"/>
                                  <w:rFonts w:asciiTheme="majorHAnsi" w:hAnsiTheme="majorHAnsi"/>
                                </w:rPr>
                                <w:t>www.epam.com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62B46BE" id="_x0000_t202" coordsize="21600,21600" o:spt="202" path="m,l,21600r21600,l21600,xe">
                <v:stroke joinstyle="miter"/>
                <v:path gradientshapeok="t" o:connecttype="rect"/>
              </v:shapetype>
              <v:shape id="Text Box 9" o:spid="_x0000_s1026" type="#_x0000_t202" style="position:absolute;left:0;text-align:left;margin-left:-.05pt;margin-top:495.05pt;width:203.4pt;height:126.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" filled="f" stroked="f" strokeweight=".5pt">
                <v:textbox style="mso-fit-shape-to-text:t" inset="0,0,0,0">
                  <w:txbxContent>
                    <w:p w14:paraId="110B2D0A" w14:textId="77777777" w:rsidR="00256E1C" w:rsidRPr="00037B0E" w:rsidRDefault="00EF3FE4" w:rsidP="00FA05D4">
                      <w:pPr>
                        <w:pStyle w:val="Headquarters"/>
                        <w:spacing w:after="100"/>
                        <w:rPr>
                          <w:rFonts w:asciiTheme="majorHAnsi" w:hAnsiTheme="majorHAnsi"/>
                        </w:rPr>
                      </w:pPr>
                      <w:r w:rsidRPr="00037B0E">
                        <w:rPr>
                          <w:rFonts w:asciiTheme="majorHAnsi" w:hAnsiTheme="majorHAnsi" w:cs="Arial"/>
                        </w:rPr>
                        <w:t>EPAM Systems Inc.</w:t>
                      </w:r>
                    </w:p>
                    <w:p w14:paraId="74CB92B3" w14:textId="77777777" w:rsidR="00EF3FE4" w:rsidRPr="00037B0E" w:rsidRDefault="00EF3FE4" w:rsidP="003A7AE3">
                      <w:pPr>
                        <w:pStyle w:val="HeadquartersAddress"/>
                        <w:spacing w:line="276" w:lineRule="auto"/>
                        <w:rPr>
                          <w:rFonts w:asciiTheme="majorHAnsi" w:hAnsiTheme="majorHAnsi"/>
                        </w:rPr>
                      </w:pPr>
                      <w:r w:rsidRPr="00037B0E">
                        <w:rPr>
                          <w:rFonts w:asciiTheme="majorHAnsi" w:hAnsiTheme="majorHAnsi"/>
                        </w:rPr>
                        <w:t>41 University Drive</w:t>
                      </w:r>
                      <w:r w:rsidR="003A6868" w:rsidRPr="00037B0E">
                        <w:rPr>
                          <w:rFonts w:asciiTheme="majorHAnsi" w:hAnsiTheme="majorHAnsi"/>
                        </w:rPr>
                        <w:t>, Suite 202</w:t>
                      </w:r>
                    </w:p>
                    <w:p w14:paraId="40C7D477" w14:textId="77777777" w:rsidR="00EF3FE4" w:rsidRPr="00037B0E" w:rsidRDefault="00EF3FE4" w:rsidP="00D7582E">
                      <w:pPr>
                        <w:rPr>
                          <w:rFonts w:asciiTheme="majorHAnsi" w:hAnsiTheme="majorHAnsi"/>
                        </w:rPr>
                      </w:pPr>
                      <w:r w:rsidRPr="00037B0E">
                        <w:rPr>
                          <w:rFonts w:asciiTheme="majorHAnsi" w:hAnsiTheme="majorHAnsi"/>
                        </w:rPr>
                        <w:t>Newtown, PA 18940</w:t>
                      </w:r>
                    </w:p>
                    <w:p w14:paraId="4D2EA163" w14:textId="77777777" w:rsidR="00EF3FE4" w:rsidRPr="00037B0E" w:rsidRDefault="00EF3FE4" w:rsidP="002909FA">
                      <w:pPr>
                        <w:pStyle w:val="HeadquartersAddress"/>
                        <w:rPr>
                          <w:rFonts w:asciiTheme="majorHAnsi" w:hAnsiTheme="majorHAnsi"/>
                        </w:rPr>
                      </w:pPr>
                      <w:r w:rsidRPr="00037B0E">
                        <w:rPr>
                          <w:rFonts w:asciiTheme="majorHAnsi" w:hAnsiTheme="majorHAnsi"/>
                        </w:rPr>
                        <w:t>Tel 267-759-9000</w:t>
                      </w:r>
                    </w:p>
                    <w:p w14:paraId="10F229BC" w14:textId="77777777" w:rsidR="00256E1C" w:rsidRPr="00037B0E" w:rsidRDefault="00EF3FE4" w:rsidP="002909FA">
                      <w:pPr>
                        <w:pStyle w:val="HeadquartersAddress"/>
                        <w:spacing w:before="80"/>
                        <w:contextualSpacing w:val="0"/>
                        <w:rPr>
                          <w:rFonts w:asciiTheme="majorHAnsi" w:hAnsiTheme="majorHAnsi"/>
                        </w:rPr>
                      </w:pPr>
                      <w:r w:rsidRPr="00037B0E">
                        <w:rPr>
                          <w:rFonts w:asciiTheme="majorHAnsi" w:hAnsiTheme="majorHAnsi"/>
                        </w:rPr>
                        <w:t>Fax 267-759-8989</w:t>
                      </w:r>
                    </w:p>
                    <w:p w14:paraId="3537D1D0" w14:textId="77777777" w:rsidR="008C1A40" w:rsidRPr="00037B0E" w:rsidRDefault="00EF3FE4" w:rsidP="00EF3FE4">
                      <w:pPr>
                        <w:spacing w:before="0"/>
                        <w:rPr>
                          <w:rStyle w:val="Hyperlink"/>
                          <w:rFonts w:asciiTheme="majorHAnsi" w:hAnsiTheme="majorHAnsi"/>
                        </w:rPr>
                      </w:pPr>
                      <w:hyperlink r:id="rId21" w:history="1">
                        <w:r w:rsidRPr="00037B0E">
                          <w:rPr>
                            <w:rStyle w:val="Hyperlink"/>
                            <w:rFonts w:asciiTheme="majorHAnsi" w:hAnsiTheme="majorHAnsi"/>
                          </w:rPr>
                          <w:t>www.epam.com</w:t>
                        </w:r>
                      </w:hyperlink>
                    </w:p>
                  </w:txbxContent>
                </v:textbox>
                <w10:wrap anchorx="margin" anchory="margin"/>
              </v:shape>
            </w:pict>
          </mc:Fallback>
        </mc:AlternateContent>
      </w:r>
    </w:p>
    <w:p w14:paraId="1DC06710" w14:textId="77777777" w:rsidR="0019371B" w:rsidRPr="00037B0E" w:rsidRDefault="00256E1C" w:rsidP="00037B0E">
      <w:pPr>
        <w:pStyle w:val="TOCHeading"/>
        <w:spacing w:before="0" w:after="0"/>
        <w:jc w:val="center"/>
        <w:rPr>
          <w:rFonts w:cs="Calibri"/>
          <w:color w:val="auto"/>
        </w:rPr>
      </w:pPr>
      <w:r w:rsidRPr="00037B0E">
        <w:rPr>
          <w:rFonts w:cs="Calibri"/>
          <w:color w:val="auto"/>
        </w:rPr>
        <w:lastRenderedPageBreak/>
        <w:t>CONTENTS</w:t>
      </w:r>
    </w:p>
    <w:p w14:paraId="793E9897" w14:textId="77777777" w:rsidR="004168B8" w:rsidRPr="004168B8" w:rsidRDefault="000C27B1"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r w:rsidRPr="00037B0E">
        <w:rPr>
          <w:rFonts w:ascii="Arial Black" w:hAnsi="Arial Black" w:cs="Calibri"/>
          <w:caps w:val="0"/>
          <w:color w:val="auto"/>
          <w:sz w:val="28"/>
          <w:szCs w:val="28"/>
        </w:rPr>
        <w:fldChar w:fldCharType="begin"/>
      </w:r>
      <w:r w:rsidRPr="00037B0E">
        <w:rPr>
          <w:rFonts w:ascii="Arial Black" w:hAnsi="Arial Black" w:cs="Calibri"/>
          <w:caps w:val="0"/>
          <w:color w:val="auto"/>
          <w:sz w:val="28"/>
          <w:szCs w:val="28"/>
        </w:rPr>
        <w:instrText xml:space="preserve"> TOC \o "2-3" \h \z \t "Heading 1,1,Appendix Level 1,1,Appendix Level 2,2" </w:instrText>
      </w:r>
      <w:r w:rsidRPr="00037B0E">
        <w:rPr>
          <w:rFonts w:ascii="Arial Black" w:hAnsi="Arial Black" w:cs="Calibri"/>
          <w:caps w:val="0"/>
          <w:color w:val="auto"/>
          <w:sz w:val="28"/>
          <w:szCs w:val="28"/>
        </w:rPr>
        <w:fldChar w:fldCharType="separate"/>
      </w:r>
      <w:hyperlink w:anchor="_Toc216260151" w:history="1">
        <w:r w:rsidR="004168B8" w:rsidRPr="004168B8">
          <w:rPr>
            <w:rStyle w:val="Hyperlink"/>
            <w:b w:val="0"/>
            <w:bCs/>
            <w:noProof/>
          </w:rPr>
          <w:t>1</w:t>
        </w:r>
        <w:r w:rsidR="004168B8" w:rsidRPr="004168B8">
          <w:rPr>
            <w:rFonts w:asciiTheme="minorHAnsi" w:hAnsiTheme="minorHAnsi"/>
            <w:b w:val="0"/>
            <w:bCs/>
            <w:caps w:val="0"/>
            <w:noProof/>
            <w:color w:val="auto"/>
            <w:kern w:val="2"/>
            <w:sz w:val="24"/>
            <w:szCs w:val="24"/>
            <w14:ligatures w14:val="standardContextual"/>
          </w:rPr>
          <w:tab/>
        </w:r>
        <w:r w:rsidR="004168B8" w:rsidRPr="004168B8">
          <w:rPr>
            <w:rStyle w:val="Hyperlink"/>
            <w:b w:val="0"/>
            <w:bCs/>
            <w:noProof/>
          </w:rPr>
          <w:t>BEST PRACTICES</w:t>
        </w:r>
        <w:r w:rsidR="004168B8" w:rsidRPr="004168B8">
          <w:rPr>
            <w:b w:val="0"/>
            <w:bCs/>
            <w:noProof/>
            <w:webHidden/>
          </w:rPr>
          <w:tab/>
        </w:r>
        <w:r w:rsidR="004168B8" w:rsidRPr="004168B8">
          <w:rPr>
            <w:b w:val="0"/>
            <w:bCs/>
            <w:noProof/>
            <w:webHidden/>
          </w:rPr>
          <w:fldChar w:fldCharType="begin"/>
        </w:r>
        <w:r w:rsidR="004168B8" w:rsidRPr="004168B8">
          <w:rPr>
            <w:b w:val="0"/>
            <w:bCs/>
            <w:noProof/>
            <w:webHidden/>
          </w:rPr>
          <w:instrText xml:space="preserve"> PAGEREF _Toc216260151 \h </w:instrText>
        </w:r>
        <w:r w:rsidR="004168B8" w:rsidRPr="004168B8">
          <w:rPr>
            <w:b w:val="0"/>
            <w:bCs/>
            <w:noProof/>
            <w:webHidden/>
          </w:rPr>
        </w:r>
        <w:r w:rsidR="004168B8" w:rsidRPr="004168B8">
          <w:rPr>
            <w:b w:val="0"/>
            <w:bCs/>
            <w:noProof/>
            <w:webHidden/>
          </w:rPr>
          <w:fldChar w:fldCharType="separate"/>
        </w:r>
        <w:r w:rsidR="004168B8" w:rsidRPr="004168B8">
          <w:rPr>
            <w:b w:val="0"/>
            <w:bCs/>
            <w:noProof/>
            <w:webHidden/>
          </w:rPr>
          <w:t>3</w:t>
        </w:r>
        <w:r w:rsidR="004168B8" w:rsidRPr="004168B8">
          <w:rPr>
            <w:b w:val="0"/>
            <w:bCs/>
            <w:noProof/>
            <w:webHidden/>
          </w:rPr>
          <w:fldChar w:fldCharType="end"/>
        </w:r>
      </w:hyperlink>
    </w:p>
    <w:p w14:paraId="7170D981"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2" w:history="1">
        <w:r w:rsidRPr="004168B8">
          <w:rPr>
            <w:rStyle w:val="Hyperlink"/>
            <w:b w:val="0"/>
            <w:bCs/>
            <w:noProof/>
          </w:rPr>
          <w:t>2</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CONTACTS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_Toc216260152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1155256C"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3" w:history="1">
        <w:r w:rsidRPr="004168B8">
          <w:rPr>
            <w:rStyle w:val="Hyperlink"/>
            <w:b w:val="0"/>
            <w:bCs/>
            <w:noProof/>
          </w:rPr>
          <w:t>3</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CONFIDENTIALITY AND REFERENCABILITY</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_Toc216260153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0A8967F2"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4" w:history="1">
        <w:r w:rsidRPr="004168B8">
          <w:rPr>
            <w:rStyle w:val="Hyperlink"/>
            <w:b w:val="0"/>
            <w:bCs/>
            <w:noProof/>
          </w:rPr>
          <w:t>4</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Client Information</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_Toc216260154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54655BDF"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5" w:history="1">
        <w:r w:rsidRPr="004168B8">
          <w:rPr>
            <w:rStyle w:val="Hyperlink"/>
            <w:b w:val="0"/>
            <w:bCs/>
            <w:noProof/>
          </w:rPr>
          <w:t>5</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Project Duration</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_Toc216260155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4F825340"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6" w:history="1">
        <w:r w:rsidRPr="004168B8">
          <w:rPr>
            <w:rStyle w:val="Hyperlink"/>
            <w:b w:val="0"/>
            <w:bCs/>
            <w:noProof/>
          </w:rPr>
          <w:t>6</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Project Title</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_Toc216260156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55C0A4E7"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7" w:history="1">
        <w:r w:rsidRPr="004168B8">
          <w:rPr>
            <w:rStyle w:val="Hyperlink"/>
            <w:b w:val="0"/>
            <w:bCs/>
            <w:noProof/>
          </w:rPr>
          <w:t>7</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Business Context &amp; Challenges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_Toc216260157 \h </w:instrText>
        </w:r>
        <w:r w:rsidRPr="004168B8">
          <w:rPr>
            <w:b w:val="0"/>
            <w:bCs/>
            <w:noProof/>
            <w:webHidden/>
          </w:rPr>
        </w:r>
        <w:r w:rsidRPr="004168B8">
          <w:rPr>
            <w:b w:val="0"/>
            <w:bCs/>
            <w:noProof/>
            <w:webHidden/>
          </w:rPr>
          <w:fldChar w:fldCharType="separate"/>
        </w:r>
        <w:r w:rsidRPr="004168B8">
          <w:rPr>
            <w:b w:val="0"/>
            <w:bCs/>
            <w:noProof/>
            <w:webHidden/>
          </w:rPr>
          <w:t>3</w:t>
        </w:r>
        <w:r w:rsidRPr="004168B8">
          <w:rPr>
            <w:b w:val="0"/>
            <w:bCs/>
            <w:noProof/>
            <w:webHidden/>
          </w:rPr>
          <w:fldChar w:fldCharType="end"/>
        </w:r>
      </w:hyperlink>
    </w:p>
    <w:p w14:paraId="5A8305E9"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8" w:history="1">
        <w:r w:rsidRPr="004168B8">
          <w:rPr>
            <w:rStyle w:val="Hyperlink"/>
            <w:b w:val="0"/>
            <w:bCs/>
            <w:noProof/>
          </w:rPr>
          <w:t>8</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Solution</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_Toc216260158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6F86AD3C"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59" w:history="1">
        <w:r w:rsidRPr="004168B8">
          <w:rPr>
            <w:rStyle w:val="Hyperlink"/>
            <w:b w:val="0"/>
            <w:bCs/>
            <w:noProof/>
          </w:rPr>
          <w:t>9</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Technology Stack</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_Toc216260159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1CB0BEBA"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0" w:history="1">
        <w:r w:rsidRPr="004168B8">
          <w:rPr>
            <w:rStyle w:val="Hyperlink"/>
            <w:b w:val="0"/>
            <w:bCs/>
            <w:noProof/>
          </w:rPr>
          <w:t>10</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Delivery Approach</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_Toc216260160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439196A6"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1" w:history="1">
        <w:r w:rsidRPr="004168B8">
          <w:rPr>
            <w:rStyle w:val="Hyperlink"/>
            <w:b w:val="0"/>
            <w:bCs/>
            <w:noProof/>
          </w:rPr>
          <w:t>11</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Results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_Toc216260161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434D372B"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2" w:history="1">
        <w:r w:rsidRPr="004168B8">
          <w:rPr>
            <w:rStyle w:val="Hyperlink"/>
            <w:b w:val="0"/>
            <w:bCs/>
            <w:noProof/>
          </w:rPr>
          <w:t>12</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Engagement &amp; commercial Model</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_Toc216260162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044A56CC"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3" w:history="1">
        <w:r w:rsidRPr="004168B8">
          <w:rPr>
            <w:rStyle w:val="Hyperlink"/>
            <w:b w:val="0"/>
            <w:bCs/>
            <w:noProof/>
          </w:rPr>
          <w:t>13</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Team</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_Toc216260163 \h </w:instrText>
        </w:r>
        <w:r w:rsidRPr="004168B8">
          <w:rPr>
            <w:b w:val="0"/>
            <w:bCs/>
            <w:noProof/>
            <w:webHidden/>
          </w:rPr>
        </w:r>
        <w:r w:rsidRPr="004168B8">
          <w:rPr>
            <w:b w:val="0"/>
            <w:bCs/>
            <w:noProof/>
            <w:webHidden/>
          </w:rPr>
          <w:fldChar w:fldCharType="separate"/>
        </w:r>
        <w:r w:rsidRPr="004168B8">
          <w:rPr>
            <w:b w:val="0"/>
            <w:bCs/>
            <w:noProof/>
            <w:webHidden/>
          </w:rPr>
          <w:t>4</w:t>
        </w:r>
        <w:r w:rsidRPr="004168B8">
          <w:rPr>
            <w:b w:val="0"/>
            <w:bCs/>
            <w:noProof/>
            <w:webHidden/>
          </w:rPr>
          <w:fldChar w:fldCharType="end"/>
        </w:r>
      </w:hyperlink>
    </w:p>
    <w:p w14:paraId="32F09259"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4" w:history="1">
        <w:r w:rsidRPr="004168B8">
          <w:rPr>
            <w:rStyle w:val="Hyperlink"/>
            <w:b w:val="0"/>
            <w:bCs/>
            <w:noProof/>
          </w:rPr>
          <w:t>14</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Visuals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_Toc216260164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522B29B0"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5" w:history="1">
        <w:r w:rsidRPr="004168B8">
          <w:rPr>
            <w:rStyle w:val="Hyperlink"/>
            <w:b w:val="0"/>
            <w:bCs/>
            <w:noProof/>
          </w:rPr>
          <w:t>15</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client feedback</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_Toc216260165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5CEB181B" w14:textId="77777777" w:rsidR="004168B8" w:rsidRPr="004168B8" w:rsidRDefault="004168B8" w:rsidP="00916A3A">
      <w:pPr>
        <w:pStyle w:val="TOC1"/>
        <w:tabs>
          <w:tab w:val="left" w:pos="440"/>
          <w:tab w:val="right" w:leader="dot" w:pos="9350"/>
        </w:tabs>
        <w:spacing w:before="0" w:after="0"/>
        <w:rPr>
          <w:rFonts w:asciiTheme="minorHAnsi" w:hAnsiTheme="minorHAnsi"/>
          <w:b w:val="0"/>
          <w:bCs/>
          <w:caps w:val="0"/>
          <w:noProof/>
          <w:color w:val="auto"/>
          <w:kern w:val="2"/>
          <w:sz w:val="24"/>
          <w:szCs w:val="24"/>
          <w14:ligatures w14:val="standardContextual"/>
        </w:rPr>
      </w:pPr>
      <w:hyperlink w:anchor="_Toc216260166" w:history="1">
        <w:r w:rsidRPr="004168B8">
          <w:rPr>
            <w:rStyle w:val="Hyperlink"/>
            <w:b w:val="0"/>
            <w:bCs/>
            <w:noProof/>
          </w:rPr>
          <w:t>16</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POSTMORTEM report (Lessons Learned) (Internal)</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_Toc216260166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4208B57A"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67" w:history="1">
        <w:r w:rsidRPr="004168B8">
          <w:rPr>
            <w:rStyle w:val="Hyperlink"/>
            <w:b w:val="0"/>
            <w:bCs/>
            <w:noProof/>
            <w14:scene3d>
              <w14:camera w14:prst="orthographicFront"/>
              <w14:lightRig w14:rig="threePt" w14:dir="t">
                <w14:rot w14:lat="0" w14:lon="0" w14:rev="0"/>
              </w14:lightRig>
            </w14:scene3d>
          </w:rPr>
          <w:t>16.1.</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SUMMARY OF PROJECT metrics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_Toc216260167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6326D1D9"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68" w:history="1">
        <w:r w:rsidRPr="004168B8">
          <w:rPr>
            <w:rStyle w:val="Hyperlink"/>
            <w:b w:val="0"/>
            <w:bCs/>
            <w:noProof/>
            <w14:scene3d>
              <w14:camera w14:prst="orthographicFront"/>
              <w14:lightRig w14:rig="threePt" w14:dir="t">
                <w14:rot w14:lat="0" w14:lon="0" w14:rev="0"/>
              </w14:lightRig>
            </w14:scene3d>
          </w:rPr>
          <w:t>16.2.</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Quality Assurance</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_Toc216260168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634D6B70"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69" w:history="1">
        <w:r w:rsidRPr="004168B8">
          <w:rPr>
            <w:rStyle w:val="Hyperlink"/>
            <w:b w:val="0"/>
            <w:bCs/>
            <w:noProof/>
            <w14:scene3d>
              <w14:camera w14:prst="orthographicFront"/>
              <w14:lightRig w14:rig="threePt" w14:dir="t">
                <w14:rot w14:lat="0" w14:lon="0" w14:rev="0"/>
              </w14:lightRig>
            </w14:scene3d>
          </w:rPr>
          <w:t>16.3.</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Communication Management</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_Toc216260169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2C1FA053"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70" w:history="1">
        <w:r w:rsidRPr="004168B8">
          <w:rPr>
            <w:rStyle w:val="Hyperlink"/>
            <w:b w:val="0"/>
            <w:bCs/>
            <w:noProof/>
            <w14:scene3d>
              <w14:camera w14:prst="orthographicFront"/>
              <w14:lightRig w14:rig="threePt" w14:dir="t">
                <w14:rot w14:lat="0" w14:lon="0" w14:rev="0"/>
              </w14:lightRig>
            </w14:scene3d>
          </w:rPr>
          <w:t>16.4.</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Risk Management</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_Toc216260170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54565490"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71" w:history="1">
        <w:r w:rsidRPr="004168B8">
          <w:rPr>
            <w:rStyle w:val="Hyperlink"/>
            <w:b w:val="0"/>
            <w:bCs/>
            <w:noProof/>
            <w14:scene3d>
              <w14:camera w14:prst="orthographicFront"/>
              <w14:lightRig w14:rig="threePt" w14:dir="t">
                <w14:rot w14:lat="0" w14:lon="0" w14:rev="0"/>
              </w14:lightRig>
            </w14:scene3d>
          </w:rPr>
          <w:t>16.5.</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Confidentiality and Security</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_Toc216260171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0EF6EBF0"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72" w:history="1">
        <w:r w:rsidRPr="004168B8">
          <w:rPr>
            <w:rStyle w:val="Hyperlink"/>
            <w:b w:val="0"/>
            <w:bCs/>
            <w:noProof/>
            <w14:scene3d>
              <w14:camera w14:prst="orthographicFront"/>
              <w14:lightRig w14:rig="threePt" w14:dir="t">
                <w14:rot w14:lat="0" w14:lon="0" w14:rev="0"/>
              </w14:lightRig>
            </w14:scene3d>
          </w:rPr>
          <w:t>16.6.</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Project Management Tools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_Toc216260172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31C5FE93" w14:textId="77777777" w:rsidR="004168B8" w:rsidRPr="004168B8" w:rsidRDefault="004168B8" w:rsidP="00916A3A">
      <w:pPr>
        <w:pStyle w:val="TOC2"/>
        <w:spacing w:before="0" w:after="0"/>
        <w:ind w:left="180"/>
        <w:rPr>
          <w:rFonts w:asciiTheme="minorHAnsi" w:hAnsiTheme="minorHAnsi"/>
          <w:b w:val="0"/>
          <w:bCs/>
          <w:caps w:val="0"/>
          <w:noProof/>
          <w:color w:val="auto"/>
          <w:kern w:val="2"/>
          <w:sz w:val="24"/>
          <w:szCs w:val="24"/>
          <w14:ligatures w14:val="standardContextual"/>
        </w:rPr>
      </w:pPr>
      <w:hyperlink w:anchor="_Toc216260173" w:history="1">
        <w:r w:rsidRPr="004168B8">
          <w:rPr>
            <w:rStyle w:val="Hyperlink"/>
            <w:b w:val="0"/>
            <w:bCs/>
            <w:noProof/>
            <w14:scene3d>
              <w14:camera w14:prst="orthographicFront"/>
              <w14:lightRig w14:rig="threePt" w14:dir="t">
                <w14:rot w14:lat="0" w14:lon="0" w14:rev="0"/>
              </w14:lightRig>
            </w14:scene3d>
          </w:rPr>
          <w:t>16.7.</w:t>
        </w:r>
        <w:r w:rsidRPr="004168B8">
          <w:rPr>
            <w:rFonts w:asciiTheme="minorHAnsi" w:hAnsiTheme="minorHAnsi"/>
            <w:b w:val="0"/>
            <w:bCs/>
            <w:caps w:val="0"/>
            <w:noProof/>
            <w:color w:val="auto"/>
            <w:kern w:val="2"/>
            <w:sz w:val="24"/>
            <w:szCs w:val="24"/>
            <w14:ligatures w14:val="standardContextual"/>
          </w:rPr>
          <w:tab/>
        </w:r>
        <w:r w:rsidRPr="004168B8">
          <w:rPr>
            <w:rStyle w:val="Hyperlink"/>
            <w:b w:val="0"/>
            <w:bCs/>
            <w:noProof/>
          </w:rPr>
          <w:t>Recommendations for further ACtions</w:t>
        </w:r>
        <w:r w:rsidRPr="004168B8">
          <w:rPr>
            <w:b w:val="0"/>
            <w:bCs/>
            <w:noProof/>
            <w:webHidden/>
          </w:rPr>
          <w:tab/>
        </w:r>
        <w:r w:rsidRPr="004168B8">
          <w:rPr>
            <w:b w:val="0"/>
            <w:bCs/>
            <w:noProof/>
            <w:webHidden/>
          </w:rPr>
          <w:fldChar w:fldCharType="begin"/>
        </w:r>
        <w:r w:rsidRPr="004168B8">
          <w:rPr>
            <w:b w:val="0"/>
            <w:bCs/>
            <w:noProof/>
            <w:webHidden/>
          </w:rPr>
          <w:instrText xml:space="preserve"> PAGEREF _Toc216260173 \h </w:instrText>
        </w:r>
        <w:r w:rsidRPr="004168B8">
          <w:rPr>
            <w:b w:val="0"/>
            <w:bCs/>
            <w:noProof/>
            <w:webHidden/>
          </w:rPr>
        </w:r>
        <w:r w:rsidRPr="004168B8">
          <w:rPr>
            <w:b w:val="0"/>
            <w:bCs/>
            <w:noProof/>
            <w:webHidden/>
          </w:rPr>
          <w:fldChar w:fldCharType="separate"/>
        </w:r>
        <w:r w:rsidRPr="004168B8">
          <w:rPr>
            <w:b w:val="0"/>
            <w:bCs/>
            <w:noProof/>
            <w:webHidden/>
          </w:rPr>
          <w:t>5</w:t>
        </w:r>
        <w:r w:rsidRPr="004168B8">
          <w:rPr>
            <w:b w:val="0"/>
            <w:bCs/>
            <w:noProof/>
            <w:webHidden/>
          </w:rPr>
          <w:fldChar w:fldCharType="end"/>
        </w:r>
      </w:hyperlink>
    </w:p>
    <w:p w14:paraId="13C42393" w14:textId="77777777" w:rsidR="00E01D0E" w:rsidRDefault="000C27B1" w:rsidP="00916A3A">
      <w:pPr>
        <w:spacing w:before="0" w:after="0"/>
        <w:rPr>
          <w:rFonts w:ascii="Arial Black" w:hAnsi="Arial Black" w:cs="Calibri"/>
          <w:b/>
          <w:caps/>
          <w:color w:val="auto"/>
          <w:sz w:val="28"/>
          <w:szCs w:val="28"/>
        </w:rPr>
      </w:pPr>
      <w:r w:rsidRPr="00037B0E">
        <w:rPr>
          <w:rFonts w:ascii="Arial Black" w:hAnsi="Arial Black" w:cs="Calibri"/>
          <w:b/>
          <w:caps/>
          <w:color w:val="auto"/>
          <w:sz w:val="28"/>
          <w:szCs w:val="28"/>
        </w:rPr>
        <w:fldChar w:fldCharType="end"/>
      </w:r>
    </w:p>
    <w:p w14:paraId="66956D88" w14:textId="77777777" w:rsidR="00037B0E" w:rsidRPr="00BF5ABD" w:rsidRDefault="00037B0E" w:rsidP="00B33125">
      <w:pPr>
        <w:rPr>
          <w:rFonts w:cs="Calibri"/>
        </w:rPr>
        <w:sectPr w:rsidR="00037B0E" w:rsidRPr="00BF5ABD" w:rsidSect="00130AB2">
          <w:pgSz w:w="12240" w:h="15840"/>
          <w:pgMar w:top="1440" w:right="1440" w:bottom="1440" w:left="1440" w:header="720" w:footer="922" w:gutter="0"/>
          <w:cols w:space="720"/>
          <w:docGrid w:linePitch="360"/>
        </w:sectPr>
      </w:pPr>
    </w:p>
    <w:p w14:paraId="0D97DDEA" w14:textId="77777777" w:rsidR="002C403F" w:rsidRPr="00037B0E" w:rsidRDefault="00F25A27" w:rsidP="00CE455C">
      <w:pPr>
        <w:pStyle w:val="Heading1"/>
      </w:pPr>
      <w:bookmarkStart w:id="1" w:name="_Toc216260151"/>
      <w:r w:rsidRPr="00037B0E">
        <w:lastRenderedPageBreak/>
        <w:t>BEST PRACTICES</w:t>
      </w:r>
      <w:bookmarkEnd w:id="1"/>
    </w:p>
    <w:p w14:paraId="162915E1" w14:textId="77777777" w:rsidR="00F25A27" w:rsidRPr="001C527B" w:rsidRDefault="00F25A27" w:rsidP="001C527B">
      <w:pPr>
        <w:pStyle w:val="ListParagraph"/>
        <w:rPr>
          <w:rStyle w:val="Strong"/>
          <w:rFonts w:asciiTheme="minorHAnsi" w:hAnsiTheme="minorHAnsi"/>
          <w:b w:val="0"/>
        </w:rPr>
      </w:pPr>
      <w:r w:rsidRPr="001C527B">
        <w:rPr>
          <w:rStyle w:val="Strong"/>
          <w:rFonts w:asciiTheme="minorHAnsi" w:hAnsiTheme="minorHAnsi"/>
          <w:b w:val="0"/>
        </w:rPr>
        <w:t>Use bullet points instead of long paragraphs</w:t>
      </w:r>
      <w:r w:rsidR="006946BC" w:rsidRPr="001C527B">
        <w:rPr>
          <w:rStyle w:val="Strong"/>
          <w:rFonts w:asciiTheme="minorHAnsi" w:hAnsiTheme="minorHAnsi"/>
          <w:b w:val="0"/>
        </w:rPr>
        <w:t>,</w:t>
      </w:r>
      <w:r w:rsidR="00730892" w:rsidRPr="001C527B">
        <w:rPr>
          <w:rStyle w:val="Strong"/>
          <w:rFonts w:asciiTheme="minorHAnsi" w:hAnsiTheme="minorHAnsi"/>
          <w:b w:val="0"/>
        </w:rPr>
        <w:t xml:space="preserve"> </w:t>
      </w:r>
      <w:r w:rsidR="006946BC" w:rsidRPr="001C527B">
        <w:rPr>
          <w:rStyle w:val="Strong"/>
          <w:rFonts w:asciiTheme="minorHAnsi" w:hAnsiTheme="minorHAnsi"/>
          <w:b w:val="0"/>
        </w:rPr>
        <w:t>where applicable, to improve readability and structure.</w:t>
      </w:r>
    </w:p>
    <w:p w14:paraId="4139113C" w14:textId="77777777" w:rsidR="00F25A27" w:rsidRPr="001C527B" w:rsidRDefault="00F25A27" w:rsidP="001C527B">
      <w:pPr>
        <w:pStyle w:val="ListParagraph"/>
        <w:rPr>
          <w:rStyle w:val="Strong"/>
          <w:rFonts w:asciiTheme="minorHAnsi" w:hAnsiTheme="minorHAnsi"/>
          <w:b w:val="0"/>
        </w:rPr>
      </w:pPr>
      <w:r w:rsidRPr="001C527B">
        <w:rPr>
          <w:rStyle w:val="Strong"/>
          <w:rFonts w:asciiTheme="minorHAnsi" w:hAnsiTheme="minorHAnsi"/>
          <w:b w:val="0"/>
        </w:rPr>
        <w:t>Include hard facts and real numbers whenever possible to support your points.</w:t>
      </w:r>
    </w:p>
    <w:p w14:paraId="455702FD" w14:textId="77777777" w:rsidR="00F25A27" w:rsidRPr="001C527B" w:rsidRDefault="00F25A27" w:rsidP="001C527B">
      <w:pPr>
        <w:pStyle w:val="ListParagraph"/>
        <w:rPr>
          <w:rStyle w:val="Strong"/>
          <w:rFonts w:asciiTheme="minorHAnsi" w:hAnsiTheme="minorHAnsi"/>
          <w:b w:val="0"/>
        </w:rPr>
      </w:pPr>
      <w:r w:rsidRPr="001C527B">
        <w:rPr>
          <w:rStyle w:val="Strong"/>
          <w:rFonts w:asciiTheme="minorHAnsi" w:hAnsiTheme="minorHAnsi"/>
          <w:b w:val="0"/>
        </w:rPr>
        <w:t>Pay attention to details to make the case study more credible and informative.</w:t>
      </w:r>
    </w:p>
    <w:p w14:paraId="361A75BC" w14:textId="77777777" w:rsidR="00510DAE" w:rsidRPr="001C527B" w:rsidRDefault="00F25A27" w:rsidP="001C527B">
      <w:pPr>
        <w:pStyle w:val="ListParagraph"/>
      </w:pPr>
      <w:r w:rsidRPr="001C527B">
        <w:rPr>
          <w:rStyle w:val="Strong"/>
          <w:rFonts w:asciiTheme="minorHAnsi" w:hAnsiTheme="minorHAnsi"/>
          <w:b w:val="0"/>
        </w:rPr>
        <w:t>Avoid jargon and subjective terms like “fantastic” or “unique” to maintain professionalism and clarity.</w:t>
      </w:r>
      <w:r w:rsidR="002C403F" w:rsidRPr="001C527B">
        <w:rPr>
          <w:rStyle w:val="Strong"/>
          <w:rFonts w:asciiTheme="minorHAnsi" w:hAnsiTheme="minorHAnsi"/>
          <w:b w:val="0"/>
        </w:rPr>
        <w:t xml:space="preserve"> </w:t>
      </w:r>
    </w:p>
    <w:p w14:paraId="30236E43" w14:textId="77777777" w:rsidR="002C403F" w:rsidRPr="00CE455C" w:rsidRDefault="6AE323CA" w:rsidP="00CE455C">
      <w:pPr>
        <w:pStyle w:val="Heading1"/>
      </w:pPr>
      <w:bookmarkStart w:id="2" w:name="_Toc216260152"/>
      <w:r w:rsidRPr="00CE455C">
        <w:t>CONTACTS</w:t>
      </w:r>
      <w:bookmarkEnd w:id="2"/>
    </w:p>
    <w:p w14:paraId="5A49C652" w14:textId="77777777" w:rsidR="000E1642" w:rsidRPr="001C527B" w:rsidRDefault="002C403F" w:rsidP="001C527B">
      <w:pPr>
        <w:pStyle w:val="Body"/>
        <w:rPr>
          <w:rStyle w:val="Strong"/>
          <w:rFonts w:asciiTheme="minorHAnsi" w:hAnsiTheme="minorHAnsi"/>
          <w:b w:val="0"/>
        </w:rPr>
      </w:pPr>
      <w:r w:rsidRPr="001C527B">
        <w:rPr>
          <w:rStyle w:val="Strong"/>
          <w:rFonts w:asciiTheme="minorHAnsi" w:hAnsiTheme="minorHAnsi"/>
          <w:b w:val="0"/>
        </w:rPr>
        <w:t xml:space="preserve">Account </w:t>
      </w:r>
      <w:r w:rsidR="000E1642" w:rsidRPr="001C527B">
        <w:rPr>
          <w:rStyle w:val="Strong"/>
          <w:rFonts w:asciiTheme="minorHAnsi" w:hAnsiTheme="minorHAnsi"/>
          <w:b w:val="0"/>
        </w:rPr>
        <w:t>M</w:t>
      </w:r>
      <w:r w:rsidRPr="001C527B">
        <w:rPr>
          <w:rStyle w:val="Strong"/>
          <w:rFonts w:asciiTheme="minorHAnsi" w:hAnsiTheme="minorHAnsi"/>
          <w:b w:val="0"/>
        </w:rPr>
        <w:t>anager</w:t>
      </w:r>
      <w:r w:rsidR="000E1642" w:rsidRPr="001C527B">
        <w:rPr>
          <w:rStyle w:val="Strong"/>
          <w:rFonts w:asciiTheme="minorHAnsi" w:hAnsiTheme="minorHAnsi"/>
          <w:b w:val="0"/>
        </w:rPr>
        <w:t xml:space="preserve">: </w:t>
      </w:r>
    </w:p>
    <w:p w14:paraId="5B4A2AA7" w14:textId="77777777" w:rsidR="002C403F" w:rsidRPr="001C527B" w:rsidRDefault="002C403F" w:rsidP="001C527B">
      <w:pPr>
        <w:pStyle w:val="Body"/>
        <w:rPr>
          <w:rStyle w:val="Strong"/>
          <w:rFonts w:asciiTheme="minorHAnsi" w:hAnsiTheme="minorHAnsi"/>
          <w:b w:val="0"/>
        </w:rPr>
      </w:pPr>
      <w:r w:rsidRPr="001C527B">
        <w:rPr>
          <w:rStyle w:val="Strong"/>
          <w:rFonts w:asciiTheme="minorHAnsi" w:hAnsiTheme="minorHAnsi"/>
          <w:b w:val="0"/>
        </w:rPr>
        <w:t xml:space="preserve">Delivery </w:t>
      </w:r>
      <w:r w:rsidR="000E1642" w:rsidRPr="001C527B">
        <w:rPr>
          <w:rStyle w:val="Strong"/>
          <w:rFonts w:asciiTheme="minorHAnsi" w:hAnsiTheme="minorHAnsi"/>
          <w:b w:val="0"/>
        </w:rPr>
        <w:t>Manager</w:t>
      </w:r>
      <w:r w:rsidR="000E7AC1" w:rsidRPr="001C527B">
        <w:rPr>
          <w:rStyle w:val="Strong"/>
          <w:rFonts w:asciiTheme="minorHAnsi" w:hAnsiTheme="minorHAnsi"/>
          <w:b w:val="0"/>
        </w:rPr>
        <w:t xml:space="preserve">: </w:t>
      </w:r>
    </w:p>
    <w:p w14:paraId="475333F7" w14:textId="77777777" w:rsidR="000E7AC1" w:rsidRPr="001C527B" w:rsidRDefault="000E7AC1" w:rsidP="001C527B">
      <w:pPr>
        <w:pStyle w:val="Body"/>
        <w:rPr>
          <w:rStyle w:val="Strong"/>
          <w:rFonts w:asciiTheme="minorHAnsi" w:hAnsiTheme="minorHAnsi"/>
          <w:b w:val="0"/>
        </w:rPr>
      </w:pPr>
      <w:r w:rsidRPr="001C527B">
        <w:rPr>
          <w:rStyle w:val="Strong"/>
          <w:rFonts w:asciiTheme="minorHAnsi" w:hAnsiTheme="minorHAnsi"/>
          <w:b w:val="0"/>
        </w:rPr>
        <w:t>Technical SME(s)</w:t>
      </w:r>
      <w:r w:rsidR="000E1642" w:rsidRPr="001C527B">
        <w:rPr>
          <w:rStyle w:val="Strong"/>
          <w:rFonts w:asciiTheme="minorHAnsi" w:hAnsiTheme="minorHAnsi"/>
          <w:b w:val="0"/>
        </w:rPr>
        <w:t xml:space="preserve">: </w:t>
      </w:r>
    </w:p>
    <w:p w14:paraId="5DFD68C4" w14:textId="77777777" w:rsidR="000E7AC1" w:rsidRPr="001C527B" w:rsidRDefault="000E7AC1" w:rsidP="001C527B">
      <w:pPr>
        <w:pStyle w:val="Body"/>
        <w:rPr>
          <w:rStyle w:val="Strong"/>
          <w:rFonts w:asciiTheme="minorHAnsi" w:hAnsiTheme="minorHAnsi"/>
          <w:b w:val="0"/>
        </w:rPr>
      </w:pPr>
      <w:r w:rsidRPr="001C527B">
        <w:rPr>
          <w:rStyle w:val="Strong"/>
          <w:rFonts w:asciiTheme="minorHAnsi" w:hAnsiTheme="minorHAnsi"/>
          <w:b w:val="0"/>
        </w:rPr>
        <w:t>Business SME(s)</w:t>
      </w:r>
      <w:r w:rsidR="000E1642" w:rsidRPr="001C527B">
        <w:rPr>
          <w:rStyle w:val="Strong"/>
          <w:rFonts w:asciiTheme="minorHAnsi" w:hAnsiTheme="minorHAnsi"/>
          <w:b w:val="0"/>
        </w:rPr>
        <w:t xml:space="preserve">: </w:t>
      </w:r>
    </w:p>
    <w:p w14:paraId="5DA8FF78" w14:textId="77777777" w:rsidR="002C403F" w:rsidRPr="00CE455C" w:rsidRDefault="002C403F" w:rsidP="00CE455C">
      <w:pPr>
        <w:pStyle w:val="Heading1"/>
        <w:rPr>
          <w:rStyle w:val="SubtleReference"/>
          <w:smallCaps w:val="0"/>
          <w:color w:val="auto"/>
        </w:rPr>
      </w:pPr>
      <w:bookmarkStart w:id="3" w:name="_Toc32948120"/>
      <w:bookmarkStart w:id="4" w:name="_Toc216260153"/>
      <w:r w:rsidRPr="00CE455C">
        <w:rPr>
          <w:rStyle w:val="SubtleReference"/>
          <w:smallCaps w:val="0"/>
          <w:color w:val="auto"/>
        </w:rPr>
        <w:t>CONFIDENTIALITY AND REFERENCABILITY</w:t>
      </w:r>
      <w:bookmarkEnd w:id="3"/>
      <w:bookmarkEnd w:id="4"/>
      <w:r w:rsidRPr="00CE455C">
        <w:rPr>
          <w:rStyle w:val="SubtleReference"/>
          <w:smallCaps w:val="0"/>
          <w:color w:val="auto"/>
        </w:rPr>
        <w:t xml:space="preserve"> </w:t>
      </w:r>
    </w:p>
    <w:p w14:paraId="375D7762" w14:textId="77777777" w:rsidR="005C28E9" w:rsidRPr="001C527B" w:rsidRDefault="006473EF" w:rsidP="001C527B">
      <w:pPr>
        <w:pStyle w:val="Body"/>
      </w:pPr>
      <w:r w:rsidRPr="001C527B">
        <w:t>Can this case study be shared?</w:t>
      </w:r>
    </w:p>
    <w:p w14:paraId="17B9CDCF" w14:textId="77777777" w:rsidR="00606B4E" w:rsidRPr="00CE455C" w:rsidRDefault="00000000" w:rsidP="00CE455C">
      <w:pPr>
        <w:pStyle w:val="Body"/>
        <w:rPr>
          <w:b/>
          <w:bCs/>
          <w:szCs w:val="20"/>
        </w:rPr>
      </w:pPr>
      <w:sdt>
        <w:sdtPr>
          <w:rPr>
            <w:rStyle w:val="Style8"/>
            <w:b/>
            <w:bCs/>
          </w:rPr>
          <w:id w:val="-1730451952"/>
          <w:placeholder>
            <w:docPart w:val="A6924EAB749A4294A6E83E3B0CA2B815"/>
          </w:placeholder>
          <w:dropDownList>
            <w:listItem w:displayText="Choose an item" w:value="Choose an item"/>
            <w:listItem w:displayText="No restrictions" w:value="No restrictions"/>
            <w:listItem w:displayText="Only with mutual NDA" w:value="Only with mutual NDA"/>
            <w:listItem w:displayText="Anonymized only" w:value="Anonymized only"/>
            <w:listItem w:displayText="Requires customer approval" w:value="Requires customer approval"/>
            <w:listItem w:displayText="Strictly confidential" w:value="Strictly confidential"/>
          </w:dropDownList>
        </w:sdtPr>
        <w:sdtContent>
          <w:r w:rsidR="006946BC" w:rsidRPr="00CE455C">
            <w:rPr>
              <w:rStyle w:val="Style8"/>
              <w:b/>
              <w:bCs/>
            </w:rPr>
            <w:t>Choose an item</w:t>
          </w:r>
        </w:sdtContent>
      </w:sdt>
    </w:p>
    <w:p w14:paraId="4E19448E" w14:textId="77777777" w:rsidR="005C28E9" w:rsidRPr="001C527B" w:rsidRDefault="002C403F" w:rsidP="001C527B">
      <w:pPr>
        <w:pStyle w:val="Body"/>
      </w:pPr>
      <w:r w:rsidRPr="001C527B">
        <w:t>Is the case study referenceable</w:t>
      </w:r>
      <w:r w:rsidR="0084238E" w:rsidRPr="001C527B">
        <w:t>?</w:t>
      </w:r>
    </w:p>
    <w:p w14:paraId="3A67EAEE" w14:textId="77777777" w:rsidR="002C403F" w:rsidRPr="001C527B" w:rsidRDefault="00000000" w:rsidP="001C527B">
      <w:pPr>
        <w:pStyle w:val="Body"/>
        <w:rPr>
          <w:rStyle w:val="SubtleReference"/>
          <w:smallCaps w:val="0"/>
          <w:color w:val="8F8E91" w:themeColor="text1" w:themeTint="99"/>
        </w:rPr>
      </w:pPr>
      <w:sdt>
        <w:sdtPr>
          <w:rPr>
            <w:rStyle w:val="Style11"/>
            <w:rFonts w:asciiTheme="majorHAnsi" w:hAnsiTheme="majorHAnsi"/>
            <w:b/>
            <w:bCs/>
            <w:sz w:val="20"/>
            <w:szCs w:val="24"/>
          </w:rPr>
          <w:id w:val="1848132390"/>
          <w:placeholder>
            <w:docPart w:val="AE854C80E1694FF49D80E5B55C31F1C8"/>
          </w:placeholder>
          <w:dropDownList>
            <w:listItem w:displayText="Choose an item" w:value="Choose an item"/>
            <w:listItem w:displayText="Yes" w:value="Yes"/>
            <w:listItem w:displayText="No" w:value="No"/>
            <w:listItem w:displayText="Subject to AM approval" w:value="Subject to AM approval"/>
          </w:dropDownList>
        </w:sdtPr>
        <w:sdtContent>
          <w:r w:rsidR="00893AE1" w:rsidRPr="00CE455C">
            <w:rPr>
              <w:rStyle w:val="Style11"/>
              <w:rFonts w:asciiTheme="majorHAnsi" w:hAnsiTheme="majorHAnsi"/>
              <w:b/>
              <w:bCs/>
              <w:sz w:val="20"/>
              <w:szCs w:val="24"/>
            </w:rPr>
            <w:t>Choose an item</w:t>
          </w:r>
        </w:sdtContent>
      </w:sdt>
      <w:r w:rsidR="002C403F" w:rsidRPr="00CE455C">
        <w:rPr>
          <w:rStyle w:val="SubtleReference"/>
          <w:rFonts w:asciiTheme="majorHAnsi" w:hAnsiTheme="majorHAnsi"/>
          <w:b/>
          <w:bCs/>
          <w:sz w:val="22"/>
        </w:rPr>
        <w:t xml:space="preserve"> </w:t>
      </w:r>
    </w:p>
    <w:p w14:paraId="3FAC8327" w14:textId="77777777" w:rsidR="002C403F" w:rsidRPr="00CE455C" w:rsidRDefault="002C403F" w:rsidP="00CE455C">
      <w:pPr>
        <w:pStyle w:val="Heading1"/>
        <w:rPr>
          <w:rStyle w:val="SubtleReference"/>
          <w:smallCaps w:val="0"/>
          <w:color w:val="auto"/>
        </w:rPr>
      </w:pPr>
      <w:bookmarkStart w:id="5" w:name="_Toc32948121"/>
      <w:bookmarkStart w:id="6" w:name="_Toc216260154"/>
      <w:r w:rsidRPr="00CE455C">
        <w:t>Client Information</w:t>
      </w:r>
      <w:bookmarkEnd w:id="5"/>
      <w:bookmarkEnd w:id="6"/>
    </w:p>
    <w:p w14:paraId="58304F13" w14:textId="77777777" w:rsidR="00DE66FE" w:rsidRDefault="00DE66FE" w:rsidP="00CE455C">
      <w:pPr>
        <w:pStyle w:val="Body"/>
      </w:pPr>
      <w:r w:rsidRPr="00DE66FE">
        <w:t>Briefly describe the client (e.g., size, industry, market position). Specify the business unit or line the project supports, including its services, products, or main activities.</w:t>
      </w:r>
    </w:p>
    <w:p w14:paraId="505678EC" w14:textId="77777777" w:rsidR="00DE66FE" w:rsidRPr="00CE455C" w:rsidRDefault="00000000" w:rsidP="00CE455C">
      <w:pPr>
        <w:pStyle w:val="Body"/>
        <w:rPr>
          <w:rFonts w:ascii="Trebuchet MS" w:hAnsi="Trebuchet MS"/>
          <w:color w:val="999999" w:themeColor="background2"/>
        </w:rPr>
      </w:pPr>
      <w:sdt>
        <w:sdtPr>
          <w:rPr>
            <w:rStyle w:val="Style11"/>
            <w:rFonts w:ascii="Trebuchet MS" w:hAnsi="Trebuchet MS"/>
          </w:rPr>
          <w:id w:val="1379901182"/>
          <w:placeholder>
            <w:docPart w:val="F7C1D26E5E124DEFA40284BC4D6E9CC8"/>
          </w:placeholder>
          <w:showingPlcHdr/>
          <w15:color w:val="000000"/>
        </w:sdtPr>
        <w:sdtEndPr>
          <w:rPr>
            <w:rStyle w:val="DefaultParagraphFont"/>
            <w:color w:val="999999" w:themeColor="background2"/>
            <w:sz w:val="20"/>
          </w:rPr>
        </w:sdtEndPr>
        <w:sdtContent>
          <w:r w:rsidR="00F072DE" w:rsidRPr="004168B8">
            <w:rPr>
              <w:rStyle w:val="Style8"/>
              <w:b/>
            </w:rPr>
            <w:t>Click here to enter text</w:t>
          </w:r>
        </w:sdtContent>
      </w:sdt>
    </w:p>
    <w:p w14:paraId="2069DA97" w14:textId="77777777" w:rsidR="002C403F" w:rsidRPr="0008461E" w:rsidRDefault="002C403F" w:rsidP="002C403F">
      <w:pPr>
        <w:pStyle w:val="Heading1"/>
      </w:pPr>
      <w:bookmarkStart w:id="7" w:name="_Toc32948122"/>
      <w:bookmarkStart w:id="8" w:name="_Toc216260155"/>
      <w:r w:rsidRPr="0008461E">
        <w:t xml:space="preserve">Project </w:t>
      </w:r>
      <w:r>
        <w:t>Duration</w:t>
      </w:r>
      <w:bookmarkEnd w:id="7"/>
      <w:bookmarkEnd w:id="8"/>
    </w:p>
    <w:p w14:paraId="17F39911" w14:textId="77777777" w:rsidR="002C403F" w:rsidRDefault="00432360" w:rsidP="00CE455C">
      <w:pPr>
        <w:pStyle w:val="Body"/>
      </w:pPr>
      <w:r w:rsidRPr="00432360">
        <w:t>Specify the project’s start and end dates or indicate if it is still ongoing.</w:t>
      </w:r>
    </w:p>
    <w:p w14:paraId="7743DC37" w14:textId="77777777" w:rsidR="00A16E0A" w:rsidRPr="00CE455C" w:rsidRDefault="00000000" w:rsidP="004168B8">
      <w:pPr>
        <w:pStyle w:val="Body"/>
        <w:rPr>
          <w:rFonts w:asciiTheme="majorHAnsi" w:hAnsiTheme="majorHAnsi"/>
          <w:color w:val="999999" w:themeColor="background2"/>
        </w:rPr>
      </w:pPr>
      <w:sdt>
        <w:sdtPr>
          <w:rPr>
            <w:rStyle w:val="Style11"/>
            <w:rFonts w:asciiTheme="majorHAnsi" w:hAnsiTheme="majorHAnsi"/>
            <w:b/>
            <w:bCs/>
            <w:sz w:val="20"/>
            <w:szCs w:val="24"/>
          </w:rPr>
          <w:id w:val="-1318953507"/>
          <w:placeholder>
            <w:docPart w:val="FAFE39DA1ABA473CB427F83C99578882"/>
          </w:placeholder>
          <w:showingPlcHdr/>
          <w15:color w:val="000000"/>
        </w:sdtPr>
        <w:sdtContent>
          <w:r w:rsidR="00A16E0A" w:rsidRPr="004168B8">
            <w:rPr>
              <w:rStyle w:val="Style11"/>
              <w:rFonts w:asciiTheme="majorHAnsi" w:hAnsiTheme="majorHAnsi"/>
              <w:b/>
              <w:sz w:val="20"/>
              <w:szCs w:val="24"/>
            </w:rPr>
            <w:t>Click here to enter text</w:t>
          </w:r>
        </w:sdtContent>
      </w:sdt>
    </w:p>
    <w:p w14:paraId="01642F48" w14:textId="77777777" w:rsidR="002C403F" w:rsidRPr="002C403F" w:rsidRDefault="002C403F" w:rsidP="002C403F">
      <w:pPr>
        <w:pStyle w:val="Heading1"/>
      </w:pPr>
      <w:bookmarkStart w:id="9" w:name="_Toc32948123"/>
      <w:bookmarkStart w:id="10" w:name="_Toc216260156"/>
      <w:r w:rsidRPr="002C403F">
        <w:t>Project Title</w:t>
      </w:r>
      <w:bookmarkEnd w:id="9"/>
      <w:bookmarkEnd w:id="10"/>
    </w:p>
    <w:p w14:paraId="7B769606" w14:textId="77777777" w:rsidR="00432360" w:rsidRDefault="00E37EF7" w:rsidP="00CE455C">
      <w:pPr>
        <w:pStyle w:val="Body"/>
      </w:pPr>
      <w:r w:rsidRPr="00E37EF7">
        <w:t>Provide a brief, concise description of the project (like a tweet) that is easy to understand. Consider including the result in the title, e.g., "Award-Winning X Solution" or "New X Reduces Y."</w:t>
      </w:r>
    </w:p>
    <w:p w14:paraId="0F665F37" w14:textId="77777777" w:rsidR="00A16E0A" w:rsidRPr="005967BF" w:rsidRDefault="00000000" w:rsidP="00A16E0A">
      <w:pPr>
        <w:rPr>
          <w:color w:val="999999" w:themeColor="background2"/>
        </w:rPr>
      </w:pPr>
      <w:sdt>
        <w:sdtPr>
          <w:rPr>
            <w:rStyle w:val="Style11"/>
          </w:rPr>
          <w:id w:val="-786654909"/>
          <w:placeholder>
            <w:docPart w:val="FC5ED5E7BFC34EE586243428FFB70C36"/>
          </w:placeholder>
          <w:showingPlcHdr/>
          <w15:color w:val="000000"/>
        </w:sdtPr>
        <w:sdtEndPr>
          <w:rPr>
            <w:rStyle w:val="DefaultParagraphFont"/>
            <w:color w:val="999999" w:themeColor="background2"/>
          </w:rPr>
        </w:sdtEndPr>
        <w:sdtContent>
          <w:r w:rsidR="00A16E0A" w:rsidRPr="00CE455C">
            <w:rPr>
              <w:rStyle w:val="PlaceholderText"/>
              <w:rFonts w:ascii="Trebuchet MS" w:hAnsi="Trebuchet MS"/>
              <w:b/>
              <w:color w:val="auto"/>
              <w:sz w:val="20"/>
              <w:szCs w:val="20"/>
            </w:rPr>
            <w:t>Click here to enter text</w:t>
          </w:r>
        </w:sdtContent>
      </w:sdt>
    </w:p>
    <w:p w14:paraId="655F89BC" w14:textId="77777777" w:rsidR="002C403F" w:rsidRPr="002D13D3" w:rsidRDefault="002C403F" w:rsidP="002C403F">
      <w:pPr>
        <w:pStyle w:val="Heading1"/>
      </w:pPr>
      <w:bookmarkStart w:id="11" w:name="_Toc32948124"/>
      <w:bookmarkStart w:id="12" w:name="_Toc216260157"/>
      <w:r w:rsidRPr="002D13D3">
        <w:t>Business Context &amp; Challenges</w:t>
      </w:r>
      <w:bookmarkEnd w:id="11"/>
      <w:bookmarkEnd w:id="12"/>
      <w:r w:rsidRPr="002D13D3">
        <w:t xml:space="preserve"> </w:t>
      </w:r>
    </w:p>
    <w:p w14:paraId="1D33D973" w14:textId="77777777" w:rsidR="005F23E1" w:rsidRDefault="005F23E1" w:rsidP="00CE455C">
      <w:pPr>
        <w:pStyle w:val="Body"/>
      </w:pPr>
      <w:bookmarkStart w:id="13" w:name="_Toc32948125"/>
      <w:r w:rsidRPr="005F23E1">
        <w:t>Describe the client’s pain points and key challenges. Include the impact on their organization, the affected business area, any constraints (e.g., budget, time), and the goals or benefits they aimed to achieve with the solution.</w:t>
      </w:r>
    </w:p>
    <w:p w14:paraId="6929D6AF" w14:textId="77777777" w:rsidR="005F23E1" w:rsidRPr="005967BF" w:rsidRDefault="00000000" w:rsidP="00E37EF7">
      <w:pPr>
        <w:rPr>
          <w:color w:val="999999" w:themeColor="background2"/>
        </w:rPr>
      </w:pPr>
      <w:sdt>
        <w:sdtPr>
          <w:rPr>
            <w:rStyle w:val="Style11"/>
          </w:rPr>
          <w:id w:val="1842041334"/>
          <w:placeholder>
            <w:docPart w:val="8C01A97977C64B998AFA4650ACFEC8C5"/>
          </w:placeholder>
          <w:showingPlcHdr/>
          <w15:color w:val="000000"/>
        </w:sdtPr>
        <w:sdtEndPr>
          <w:rPr>
            <w:rStyle w:val="DefaultParagraphFont"/>
            <w:color w:val="999999" w:themeColor="background2"/>
          </w:rPr>
        </w:sdtEndPr>
        <w:sdtContent>
          <w:r w:rsidR="00A16E0A" w:rsidRPr="00CE455C">
            <w:rPr>
              <w:rStyle w:val="PlaceholderText"/>
              <w:rFonts w:ascii="Trebuchet MS" w:hAnsi="Trebuchet MS"/>
              <w:b/>
              <w:color w:val="auto"/>
              <w:sz w:val="20"/>
              <w:szCs w:val="20"/>
            </w:rPr>
            <w:t>Click here to enter text</w:t>
          </w:r>
        </w:sdtContent>
      </w:sdt>
    </w:p>
    <w:p w14:paraId="051DE37A" w14:textId="77777777" w:rsidR="002C403F" w:rsidRPr="002D13D3" w:rsidRDefault="002C403F" w:rsidP="002C403F">
      <w:pPr>
        <w:pStyle w:val="Heading1"/>
      </w:pPr>
      <w:bookmarkStart w:id="14" w:name="_Toc216260158"/>
      <w:r w:rsidRPr="002D13D3">
        <w:lastRenderedPageBreak/>
        <w:t>Solution</w:t>
      </w:r>
      <w:bookmarkEnd w:id="13"/>
      <w:bookmarkEnd w:id="14"/>
    </w:p>
    <w:p w14:paraId="66AC6203" w14:textId="77777777" w:rsidR="005B2D63" w:rsidRDefault="007A5C77" w:rsidP="00CE455C">
      <w:pPr>
        <w:pStyle w:val="Body"/>
      </w:pPr>
      <w:bookmarkStart w:id="15" w:name="_Toc32948126"/>
      <w:r w:rsidRPr="007A5C77">
        <w:t>Summarize the solution, including its key features,</w:t>
      </w:r>
      <w:r w:rsidR="00E32A2E">
        <w:t xml:space="preserve"> </w:t>
      </w:r>
      <w:r w:rsidRPr="007A5C77">
        <w:t xml:space="preserve">scope of services (e.g., </w:t>
      </w:r>
      <w:r w:rsidR="003C7A77">
        <w:t xml:space="preserve">consulting, </w:t>
      </w:r>
      <w:r w:rsidRPr="007A5C77">
        <w:t>design, development, testing</w:t>
      </w:r>
      <w:r w:rsidR="00A642ED" w:rsidRPr="007A5C77">
        <w:t>), deliverables</w:t>
      </w:r>
      <w:r w:rsidR="00BA2E79">
        <w:t xml:space="preserve"> (for consulting projects) </w:t>
      </w:r>
      <w:r w:rsidRPr="007A5C77">
        <w:t>and development stage (e.g., PoC, MVP, full-scale implementation).</w:t>
      </w:r>
    </w:p>
    <w:p w14:paraId="7E38EABF" w14:textId="77777777" w:rsidR="004E20FB" w:rsidRDefault="00C4705C" w:rsidP="00CE455C">
      <w:pPr>
        <w:pStyle w:val="Body"/>
      </w:pPr>
      <w:r w:rsidRPr="00C4705C">
        <w:t>Highlight how the solution addressed the client’s goals, its scale (e.g., number of users or volume of migrated data), and any innovative or unique approaches that delivered added value.</w:t>
      </w:r>
    </w:p>
    <w:p w14:paraId="6892A389" w14:textId="77777777" w:rsidR="00A16E0A" w:rsidRPr="005967BF" w:rsidRDefault="00000000" w:rsidP="00A16E0A">
      <w:pPr>
        <w:rPr>
          <w:color w:val="999999" w:themeColor="background2"/>
        </w:rPr>
      </w:pPr>
      <w:sdt>
        <w:sdtPr>
          <w:rPr>
            <w:rStyle w:val="Style11"/>
          </w:rPr>
          <w:id w:val="-31036538"/>
          <w:placeholder>
            <w:docPart w:val="6625E3FF062E428D81069D640A2DEB9C"/>
          </w:placeholder>
          <w:showingPlcHdr/>
          <w15:color w:val="000000"/>
        </w:sdtPr>
        <w:sdtEndPr>
          <w:rPr>
            <w:rStyle w:val="DefaultParagraphFont"/>
            <w:color w:val="999999" w:themeColor="background2"/>
          </w:rPr>
        </w:sdtEndPr>
        <w:sdtContent>
          <w:r w:rsidR="00A16E0A" w:rsidRPr="00CE455C">
            <w:rPr>
              <w:rStyle w:val="PlaceholderText"/>
              <w:rFonts w:ascii="Trebuchet MS" w:hAnsi="Trebuchet MS"/>
              <w:b/>
              <w:color w:val="auto"/>
              <w:sz w:val="20"/>
              <w:szCs w:val="20"/>
            </w:rPr>
            <w:t>Click here to enter text</w:t>
          </w:r>
        </w:sdtContent>
      </w:sdt>
    </w:p>
    <w:p w14:paraId="5C98AC3D" w14:textId="77777777" w:rsidR="002C403F" w:rsidRPr="002D13D3" w:rsidRDefault="002C403F" w:rsidP="002C403F">
      <w:pPr>
        <w:pStyle w:val="Heading1"/>
      </w:pPr>
      <w:bookmarkStart w:id="16" w:name="_Toc32948127"/>
      <w:bookmarkStart w:id="17" w:name="_Toc216260159"/>
      <w:bookmarkEnd w:id="15"/>
      <w:r w:rsidRPr="002D13D3">
        <w:t>Technology Stack</w:t>
      </w:r>
      <w:bookmarkEnd w:id="16"/>
      <w:bookmarkEnd w:id="17"/>
      <w:r w:rsidRPr="002D13D3">
        <w:t xml:space="preserve"> </w:t>
      </w:r>
    </w:p>
    <w:p w14:paraId="68148875" w14:textId="77777777" w:rsidR="00F451DF" w:rsidRPr="00CE455C" w:rsidRDefault="00DE2C5B" w:rsidP="001C527B">
      <w:pPr>
        <w:pStyle w:val="Body"/>
      </w:pPr>
      <w:bookmarkStart w:id="18" w:name="_Toc32948128"/>
      <w:r w:rsidRPr="00CE455C">
        <w:t xml:space="preserve">List the technologies, tools, frameworks, and integrated systems used in the project. Specify any EPAM proprietary assets (e.g., products, accelerators, frameworks) that were utilized. Briefly explain why these technologies were chosen and how they benefited the project. </w:t>
      </w:r>
    </w:p>
    <w:p w14:paraId="76C3EAB5" w14:textId="77777777" w:rsidR="00DE2C5B" w:rsidRPr="004E20FB" w:rsidRDefault="00000000" w:rsidP="00DE2C5B">
      <w:pPr>
        <w:rPr>
          <w:color w:val="999999" w:themeColor="background2"/>
        </w:rPr>
      </w:pPr>
      <w:sdt>
        <w:sdtPr>
          <w:rPr>
            <w:rStyle w:val="Style11"/>
          </w:rPr>
          <w:id w:val="-311103882"/>
          <w:placeholder>
            <w:docPart w:val="6E2F4B0CD1CA4051BB4D2F0E33AC00AA"/>
          </w:placeholder>
          <w:showingPlcHdr/>
          <w15:color w:val="000000"/>
        </w:sdtPr>
        <w:sdtEndPr>
          <w:rPr>
            <w:rStyle w:val="DefaultParagraphFont"/>
            <w:color w:val="999999" w:themeColor="background2"/>
          </w:rPr>
        </w:sdtEndPr>
        <w:sdtContent>
          <w:r w:rsidR="00A16E0A" w:rsidRPr="00CE455C">
            <w:rPr>
              <w:rStyle w:val="PlaceholderText"/>
              <w:rFonts w:ascii="Trebuchet MS" w:hAnsi="Trebuchet MS"/>
              <w:b/>
              <w:color w:val="auto"/>
              <w:sz w:val="20"/>
              <w:szCs w:val="20"/>
            </w:rPr>
            <w:t>Click here to enter text</w:t>
          </w:r>
        </w:sdtContent>
      </w:sdt>
    </w:p>
    <w:p w14:paraId="55102BC5" w14:textId="77777777" w:rsidR="002C403F" w:rsidRPr="002D13D3" w:rsidRDefault="002C403F" w:rsidP="009F0209">
      <w:pPr>
        <w:pStyle w:val="Heading1"/>
      </w:pPr>
      <w:bookmarkStart w:id="19" w:name="_Toc216260160"/>
      <w:r w:rsidRPr="002D13D3">
        <w:t>Delivery Approach</w:t>
      </w:r>
      <w:bookmarkEnd w:id="19"/>
      <w:r w:rsidRPr="002D13D3">
        <w:t xml:space="preserve"> </w:t>
      </w:r>
      <w:bookmarkEnd w:id="18"/>
    </w:p>
    <w:p w14:paraId="686C14E2" w14:textId="77777777" w:rsidR="002C403F" w:rsidRDefault="00475927" w:rsidP="00CE455C">
      <w:pPr>
        <w:pStyle w:val="Body"/>
      </w:pPr>
      <w:r w:rsidRPr="00435918">
        <w:t>Describe the delivery methodology (e.g., Agile, Scrum, Waterfall) and key project phases or milestones. Mention any practices or tools used (e.g., CI/CD pipelines) to support delivery</w:t>
      </w:r>
      <w:r w:rsidR="001B14A4">
        <w:t xml:space="preserve">. </w:t>
      </w:r>
      <w:r w:rsidR="00EE29DD" w:rsidRPr="00435918">
        <w:t>Mention if the project duration was notable (e.g., exceptionally short for the scope).</w:t>
      </w:r>
    </w:p>
    <w:p w14:paraId="156A06A9" w14:textId="77777777" w:rsidR="00AD7B0F" w:rsidRPr="004E20FB" w:rsidRDefault="00000000" w:rsidP="00AD7B0F">
      <w:pPr>
        <w:rPr>
          <w:color w:val="999999" w:themeColor="background2"/>
        </w:rPr>
      </w:pPr>
      <w:sdt>
        <w:sdtPr>
          <w:rPr>
            <w:rStyle w:val="Style11"/>
          </w:rPr>
          <w:id w:val="-850249061"/>
          <w:placeholder>
            <w:docPart w:val="1DCBD63C66274CBD874E9483827B082C"/>
          </w:placeholder>
          <w:showingPlcHdr/>
          <w15:color w:val="000000"/>
        </w:sdtPr>
        <w:sdtEndPr>
          <w:rPr>
            <w:rStyle w:val="DefaultParagraphFont"/>
            <w:color w:val="999999" w:themeColor="background2"/>
          </w:rPr>
        </w:sdtEndPr>
        <w:sdtContent>
          <w:r w:rsidR="00A16E0A" w:rsidRPr="00CE455C">
            <w:rPr>
              <w:rStyle w:val="PlaceholderText"/>
              <w:rFonts w:ascii="Trebuchet MS" w:hAnsi="Trebuchet MS"/>
              <w:b/>
              <w:color w:val="auto"/>
              <w:sz w:val="20"/>
              <w:szCs w:val="20"/>
            </w:rPr>
            <w:t>Click here to enter text</w:t>
          </w:r>
        </w:sdtContent>
      </w:sdt>
    </w:p>
    <w:p w14:paraId="1F8E2BBB" w14:textId="77777777" w:rsidR="002C403F" w:rsidRPr="00561E32" w:rsidRDefault="002C403F" w:rsidP="00561E32">
      <w:pPr>
        <w:pStyle w:val="Heading1"/>
      </w:pPr>
      <w:bookmarkStart w:id="20" w:name="_Toc32948129"/>
      <w:bookmarkStart w:id="21" w:name="_Toc216260161"/>
      <w:r w:rsidRPr="00561E32">
        <w:t>Results</w:t>
      </w:r>
      <w:bookmarkEnd w:id="20"/>
      <w:bookmarkEnd w:id="21"/>
      <w:r w:rsidR="00CF32B9" w:rsidRPr="00561E32">
        <w:t xml:space="preserve"> </w:t>
      </w:r>
    </w:p>
    <w:p w14:paraId="2C307076" w14:textId="77777777" w:rsidR="00D844DF" w:rsidRDefault="0083295D" w:rsidP="00CE455C">
      <w:pPr>
        <w:pStyle w:val="Body"/>
      </w:pPr>
      <w:r w:rsidRPr="0083295D">
        <w:t>Summarize the measurable benefits achieved (e.g., cost savings, increased user count, reduced processing time) and compare the client’s situation before and after the solution. Highlight key qualitative achievements (e.g., improved compliance, enhanced market position) and describe any long-term benefits or ongoing improvements.</w:t>
      </w:r>
    </w:p>
    <w:p w14:paraId="59573C4D" w14:textId="77777777" w:rsidR="006A016A" w:rsidRPr="005967BF" w:rsidRDefault="00000000" w:rsidP="006A016A">
      <w:pPr>
        <w:rPr>
          <w:color w:val="999999" w:themeColor="background2"/>
        </w:rPr>
      </w:pPr>
      <w:sdt>
        <w:sdtPr>
          <w:rPr>
            <w:rStyle w:val="Style11"/>
          </w:rPr>
          <w:id w:val="1627189035"/>
          <w:placeholder>
            <w:docPart w:val="C4AD7DAE6B7F4F109EACFA7DF1305DF3"/>
          </w:placeholder>
          <w:showingPlcHdr/>
          <w15:color w:val="000000"/>
        </w:sdtPr>
        <w:sdtEndPr>
          <w:rPr>
            <w:rStyle w:val="DefaultParagraphFont"/>
            <w:color w:val="999999" w:themeColor="background2"/>
          </w:rPr>
        </w:sdtEndPr>
        <w:sdtContent>
          <w:r w:rsidR="006A016A" w:rsidRPr="00CE455C">
            <w:rPr>
              <w:rStyle w:val="PlaceholderText"/>
              <w:rFonts w:ascii="Trebuchet MS" w:hAnsi="Trebuchet MS"/>
              <w:b/>
              <w:color w:val="auto"/>
              <w:sz w:val="20"/>
              <w:szCs w:val="20"/>
            </w:rPr>
            <w:t>Click here to enter text</w:t>
          </w:r>
        </w:sdtContent>
      </w:sdt>
    </w:p>
    <w:p w14:paraId="02B14339" w14:textId="77777777" w:rsidR="002C403F" w:rsidRPr="002C403F" w:rsidRDefault="009B4421" w:rsidP="002C403F">
      <w:pPr>
        <w:pStyle w:val="Heading1"/>
      </w:pPr>
      <w:bookmarkStart w:id="22" w:name="_Toc32948130"/>
      <w:bookmarkStart w:id="23" w:name="_Toc216260162"/>
      <w:r>
        <w:rPr>
          <w:rStyle w:val="Heading1Char"/>
          <w:caps/>
        </w:rPr>
        <w:t xml:space="preserve">Engagement &amp; </w:t>
      </w:r>
      <w:r w:rsidR="28053F05" w:rsidRPr="227FDF53">
        <w:rPr>
          <w:rStyle w:val="Heading1Char"/>
          <w:caps/>
        </w:rPr>
        <w:t>commercial</w:t>
      </w:r>
      <w:r w:rsidR="002C403F" w:rsidRPr="002C403F">
        <w:rPr>
          <w:rStyle w:val="Heading1Char"/>
          <w:caps/>
        </w:rPr>
        <w:t xml:space="preserve"> Model</w:t>
      </w:r>
      <w:bookmarkEnd w:id="22"/>
      <w:bookmarkEnd w:id="23"/>
      <w:r w:rsidR="002C403F" w:rsidRPr="002C403F">
        <w:rPr>
          <w:rStyle w:val="Heading1Char"/>
          <w:caps/>
        </w:rPr>
        <w:t xml:space="preserve"> </w:t>
      </w:r>
    </w:p>
    <w:p w14:paraId="656C8EBD" w14:textId="77777777" w:rsidR="002C403F" w:rsidRDefault="009B4421" w:rsidP="00CE455C">
      <w:pPr>
        <w:pStyle w:val="Body"/>
      </w:pPr>
      <w:r>
        <w:t xml:space="preserve">Specify the engagement model used (e.g., Staff Augmentation, Managed Service, Managed Capacity) and the </w:t>
      </w:r>
      <w:r w:rsidR="5EC19C43">
        <w:t>commercial</w:t>
      </w:r>
      <w:r>
        <w:t xml:space="preserve"> model (e.g., Fixed Price, Time &amp; Materials). If EPAM made any investments in the project, describe them briefly.</w:t>
      </w:r>
    </w:p>
    <w:p w14:paraId="10ACC8E0" w14:textId="77777777" w:rsidR="00561E32" w:rsidRPr="005967BF" w:rsidRDefault="00000000" w:rsidP="00561E32">
      <w:pPr>
        <w:rPr>
          <w:color w:val="999999" w:themeColor="background2"/>
        </w:rPr>
      </w:pPr>
      <w:sdt>
        <w:sdtPr>
          <w:rPr>
            <w:rStyle w:val="Style11"/>
          </w:rPr>
          <w:id w:val="1853837598"/>
          <w:placeholder>
            <w:docPart w:val="2FB9FA674F2F405FABA1B2178A9D0D7C"/>
          </w:placeholder>
          <w:showingPlcHdr/>
          <w15:color w:val="000000"/>
        </w:sdtPr>
        <w:sdtEndPr>
          <w:rPr>
            <w:rStyle w:val="DefaultParagraphFont"/>
            <w:color w:val="999999" w:themeColor="background2"/>
          </w:rPr>
        </w:sdtEndPr>
        <w:sdtContent>
          <w:r w:rsidR="00561E32" w:rsidRPr="004168B8">
            <w:rPr>
              <w:rStyle w:val="PlaceholderText"/>
              <w:rFonts w:ascii="Trebuchet MS" w:hAnsi="Trebuchet MS"/>
              <w:b/>
              <w:color w:val="auto"/>
              <w:sz w:val="20"/>
              <w:szCs w:val="20"/>
            </w:rPr>
            <w:t>Click here to enter text</w:t>
          </w:r>
        </w:sdtContent>
      </w:sdt>
    </w:p>
    <w:p w14:paraId="4FA2E62E" w14:textId="77777777" w:rsidR="002C403F" w:rsidRDefault="002C403F" w:rsidP="002C403F">
      <w:pPr>
        <w:pStyle w:val="Heading1"/>
      </w:pPr>
      <w:bookmarkStart w:id="24" w:name="_Toc32948131"/>
      <w:bookmarkStart w:id="25" w:name="_Toc216260163"/>
      <w:r w:rsidRPr="000262F1">
        <w:t>Team</w:t>
      </w:r>
      <w:bookmarkEnd w:id="24"/>
      <w:bookmarkEnd w:id="25"/>
      <w:r>
        <w:t xml:space="preserve"> </w:t>
      </w:r>
    </w:p>
    <w:p w14:paraId="37656461" w14:textId="77777777" w:rsidR="002C403F" w:rsidRDefault="002D48A7" w:rsidP="00CE455C">
      <w:pPr>
        <w:pStyle w:val="Body"/>
      </w:pPr>
      <w:r w:rsidRPr="002D48A7">
        <w:t>Summarize the team size, roles, and location (onsite/offsite split). Highlight EPAM’s responsibilities versus the client’s, any third-party involvement, and how collaboration was managed (e.g., tools, communication, governance).</w:t>
      </w:r>
    </w:p>
    <w:p w14:paraId="47C8A5C5" w14:textId="77777777" w:rsidR="00561E32" w:rsidRPr="005967BF" w:rsidRDefault="00000000" w:rsidP="00561E32">
      <w:pPr>
        <w:rPr>
          <w:color w:val="999999" w:themeColor="background2"/>
        </w:rPr>
      </w:pPr>
      <w:sdt>
        <w:sdtPr>
          <w:rPr>
            <w:rStyle w:val="Style11"/>
          </w:rPr>
          <w:id w:val="261964584"/>
          <w:placeholder>
            <w:docPart w:val="E8E43DC5017144BB91D8FEDA4F5EAB4C"/>
          </w:placeholder>
          <w:showingPlcHdr/>
          <w15:color w:val="000000"/>
        </w:sdtPr>
        <w:sdtEndPr>
          <w:rPr>
            <w:rStyle w:val="DefaultParagraphFont"/>
            <w:color w:val="999999" w:themeColor="background2"/>
          </w:rPr>
        </w:sdtEndPr>
        <w:sdtContent>
          <w:r w:rsidR="00561E32" w:rsidRPr="00CE455C">
            <w:rPr>
              <w:rStyle w:val="PlaceholderText"/>
              <w:rFonts w:ascii="Trebuchet MS" w:hAnsi="Trebuchet MS"/>
              <w:b/>
              <w:color w:val="auto"/>
              <w:sz w:val="20"/>
              <w:szCs w:val="20"/>
            </w:rPr>
            <w:t>Click here to enter text</w:t>
          </w:r>
        </w:sdtContent>
      </w:sdt>
    </w:p>
    <w:p w14:paraId="778C49CF" w14:textId="77777777" w:rsidR="002C403F" w:rsidRDefault="002C403F" w:rsidP="002C403F">
      <w:pPr>
        <w:pStyle w:val="Heading1"/>
      </w:pPr>
      <w:bookmarkStart w:id="26" w:name="_Toc32948132"/>
      <w:bookmarkStart w:id="27" w:name="_Toc216260164"/>
      <w:r w:rsidRPr="00340097">
        <w:lastRenderedPageBreak/>
        <w:t>Visuals</w:t>
      </w:r>
      <w:bookmarkEnd w:id="26"/>
      <w:bookmarkEnd w:id="27"/>
    </w:p>
    <w:p w14:paraId="5BF882D5" w14:textId="77777777" w:rsidR="002C403F" w:rsidRPr="00992613" w:rsidRDefault="002B5EEC" w:rsidP="004168B8">
      <w:pPr>
        <w:pStyle w:val="Body"/>
      </w:pPr>
      <w:r>
        <w:t>Insert</w:t>
      </w:r>
      <w:r w:rsidR="00992613" w:rsidRPr="00992613">
        <w:t xml:space="preserve"> shareable visuals, such as application screenshots, client workshop photos (e.g., during discovery),</w:t>
      </w:r>
      <w:r w:rsidR="00CD7D5D">
        <w:t xml:space="preserve"> </w:t>
      </w:r>
      <w:r w:rsidR="00992613" w:rsidRPr="00992613">
        <w:t xml:space="preserve">architecture diagrams, </w:t>
      </w:r>
      <w:r w:rsidR="001B14A4">
        <w:t>and process</w:t>
      </w:r>
      <w:r w:rsidR="00CD7D5D">
        <w:t>/</w:t>
      </w:r>
      <w:r w:rsidR="001B14A4">
        <w:t xml:space="preserve">user flow diagrams </w:t>
      </w:r>
      <w:r w:rsidR="00992613" w:rsidRPr="00992613">
        <w:t>to support the case study.</w:t>
      </w:r>
    </w:p>
    <w:p w14:paraId="67C0104D" w14:textId="77777777" w:rsidR="002C403F" w:rsidRPr="009F4268" w:rsidRDefault="00526512" w:rsidP="009F4268">
      <w:pPr>
        <w:pStyle w:val="Heading1"/>
        <w:rPr>
          <w:rStyle w:val="SubtleReference"/>
          <w:smallCaps w:val="0"/>
          <w:color w:val="auto"/>
        </w:rPr>
      </w:pPr>
      <w:bookmarkStart w:id="28" w:name="_Toc32947975"/>
      <w:bookmarkStart w:id="29" w:name="_Toc32948133"/>
      <w:bookmarkStart w:id="30" w:name="_Toc32947976"/>
      <w:bookmarkStart w:id="31" w:name="_Toc32948134"/>
      <w:bookmarkStart w:id="32" w:name="_Toc32947977"/>
      <w:bookmarkStart w:id="33" w:name="_Toc32948135"/>
      <w:bookmarkStart w:id="34" w:name="_Toc32947978"/>
      <w:bookmarkStart w:id="35" w:name="_Toc32948136"/>
      <w:bookmarkStart w:id="36" w:name="_Toc32947979"/>
      <w:bookmarkStart w:id="37" w:name="_Toc32948137"/>
      <w:bookmarkStart w:id="38" w:name="_Toc32947980"/>
      <w:bookmarkStart w:id="39" w:name="_Toc32948138"/>
      <w:bookmarkStart w:id="40" w:name="_Toc507745333"/>
      <w:bookmarkStart w:id="41" w:name="_Toc32948139"/>
      <w:bookmarkStart w:id="42" w:name="_Toc216260165"/>
      <w:bookmarkEnd w:id="28"/>
      <w:bookmarkEnd w:id="29"/>
      <w:bookmarkEnd w:id="30"/>
      <w:bookmarkEnd w:id="31"/>
      <w:bookmarkEnd w:id="32"/>
      <w:bookmarkEnd w:id="33"/>
      <w:bookmarkEnd w:id="34"/>
      <w:bookmarkEnd w:id="35"/>
      <w:bookmarkEnd w:id="36"/>
      <w:bookmarkEnd w:id="37"/>
      <w:bookmarkEnd w:id="38"/>
      <w:bookmarkEnd w:id="39"/>
      <w:r w:rsidRPr="009F4268">
        <w:rPr>
          <w:rStyle w:val="SubtleReference"/>
          <w:smallCaps w:val="0"/>
          <w:color w:val="auto"/>
        </w:rPr>
        <w:t>client</w:t>
      </w:r>
      <w:r w:rsidR="002C403F" w:rsidRPr="009F4268">
        <w:rPr>
          <w:rStyle w:val="SubtleReference"/>
          <w:smallCaps w:val="0"/>
          <w:color w:val="auto"/>
        </w:rPr>
        <w:t xml:space="preserve"> feedback</w:t>
      </w:r>
      <w:bookmarkEnd w:id="40"/>
      <w:bookmarkEnd w:id="41"/>
      <w:bookmarkEnd w:id="42"/>
    </w:p>
    <w:p w14:paraId="4E3E3B87" w14:textId="77777777" w:rsidR="002C403F" w:rsidRDefault="00B469E2" w:rsidP="004168B8">
      <w:pPr>
        <w:pStyle w:val="Body"/>
      </w:pPr>
      <w:r w:rsidRPr="00B469E2">
        <w:t>Provide client appreciation quotes (e.g., from surveys or milestone achievements), public accolades, awards related to the project, and any media coverage or publications highlighting the solution.</w:t>
      </w:r>
    </w:p>
    <w:p w14:paraId="447E96EA" w14:textId="77777777" w:rsidR="00561E32" w:rsidRPr="005967BF" w:rsidRDefault="00000000" w:rsidP="00561E32">
      <w:pPr>
        <w:rPr>
          <w:color w:val="999999" w:themeColor="background2"/>
        </w:rPr>
      </w:pPr>
      <w:sdt>
        <w:sdtPr>
          <w:rPr>
            <w:rStyle w:val="Style11"/>
          </w:rPr>
          <w:id w:val="-231771884"/>
          <w:placeholder>
            <w:docPart w:val="3B31B19A9B9E46F9AF1212AC54A36B1A"/>
          </w:placeholder>
          <w:showingPlcHdr/>
          <w15:color w:val="000000"/>
        </w:sdtPr>
        <w:sdtEndPr>
          <w:rPr>
            <w:rStyle w:val="DefaultParagraphFont"/>
            <w:color w:val="999999" w:themeColor="background2"/>
          </w:rPr>
        </w:sdtEndPr>
        <w:sdtContent>
          <w:r w:rsidR="00561E32" w:rsidRPr="004168B8">
            <w:rPr>
              <w:rStyle w:val="PlaceholderText"/>
              <w:rFonts w:ascii="Trebuchet MS" w:hAnsi="Trebuchet MS"/>
              <w:b/>
              <w:color w:val="auto"/>
              <w:sz w:val="20"/>
              <w:szCs w:val="20"/>
            </w:rPr>
            <w:t>Click here to enter text</w:t>
          </w:r>
        </w:sdtContent>
      </w:sdt>
    </w:p>
    <w:p w14:paraId="477065ED" w14:textId="77777777" w:rsidR="002C403F" w:rsidRPr="00B6602F" w:rsidRDefault="00A642ED" w:rsidP="002C403F">
      <w:pPr>
        <w:pStyle w:val="Heading1"/>
      </w:pPr>
      <w:bookmarkStart w:id="43" w:name="_Toc32948140"/>
      <w:bookmarkStart w:id="44" w:name="_Toc216260166"/>
      <w:r w:rsidRPr="002C403F">
        <w:t>POSTMORTEM</w:t>
      </w:r>
      <w:r w:rsidR="002C403F" w:rsidRPr="002C403F">
        <w:t xml:space="preserve"> report (Lessons Learned)</w:t>
      </w:r>
      <w:r w:rsidR="002C403F" w:rsidRPr="00B6602F">
        <w:t xml:space="preserve"> </w:t>
      </w:r>
      <w:r w:rsidR="002C403F" w:rsidRPr="00B6602F">
        <w:rPr>
          <w:color w:val="FF0000"/>
        </w:rPr>
        <w:t>(Internal)</w:t>
      </w:r>
      <w:bookmarkEnd w:id="43"/>
      <w:bookmarkEnd w:id="44"/>
    </w:p>
    <w:p w14:paraId="3E03038C" w14:textId="77777777" w:rsidR="0095453C" w:rsidRPr="00634B1C" w:rsidRDefault="004E6F59" w:rsidP="004E6F59">
      <w:pPr>
        <w:pStyle w:val="Body"/>
      </w:pPr>
      <w:r w:rsidRPr="004E6F59">
        <w:t>Summarize internal lessons learned and key retrospective insights. Focus on experiences that can benefit future projects, avoiding the need to "learn the hard way." Use insights from iteration assessments or root cause analyses where applicable.</w:t>
      </w:r>
    </w:p>
    <w:p w14:paraId="14ABF285" w14:textId="77777777" w:rsidR="002C403F" w:rsidRPr="004168B8" w:rsidRDefault="002C403F" w:rsidP="004168B8">
      <w:pPr>
        <w:pStyle w:val="Heading2"/>
        <w:rPr>
          <w:rStyle w:val="SubtleReference"/>
          <w:smallCaps w:val="0"/>
          <w:color w:val="1A9CB0"/>
        </w:rPr>
      </w:pPr>
      <w:bookmarkStart w:id="45" w:name="_Toc32948141"/>
      <w:bookmarkStart w:id="46" w:name="_Toc216260167"/>
      <w:r w:rsidRPr="004168B8">
        <w:rPr>
          <w:rStyle w:val="SubtleReference"/>
          <w:smallCaps w:val="0"/>
          <w:color w:val="1A9CB0"/>
        </w:rPr>
        <w:t xml:space="preserve">SUMMARY OF PROJECT </w:t>
      </w:r>
      <w:bookmarkEnd w:id="45"/>
      <w:r w:rsidR="00AF7C07" w:rsidRPr="004168B8">
        <w:rPr>
          <w:rStyle w:val="SubtleReference"/>
          <w:smallCaps w:val="0"/>
          <w:color w:val="1A9CB0"/>
        </w:rPr>
        <w:t>metrics</w:t>
      </w:r>
      <w:bookmarkEnd w:id="46"/>
    </w:p>
    <w:p w14:paraId="238397EF" w14:textId="77777777" w:rsidR="00F350CA" w:rsidRPr="00B7047F" w:rsidRDefault="006F3352" w:rsidP="004168B8">
      <w:pPr>
        <w:pStyle w:val="Body"/>
      </w:pPr>
      <w:r w:rsidRPr="0007188D">
        <w:t>What metrics were used to evaluate project and product success?</w:t>
      </w:r>
    </w:p>
    <w:p w14:paraId="0A686779" w14:textId="77777777" w:rsidR="001624DD" w:rsidRPr="005967BF" w:rsidRDefault="00000000" w:rsidP="001624DD">
      <w:pPr>
        <w:rPr>
          <w:color w:val="999999" w:themeColor="background2"/>
        </w:rPr>
      </w:pPr>
      <w:sdt>
        <w:sdtPr>
          <w:rPr>
            <w:rStyle w:val="Style11"/>
          </w:rPr>
          <w:id w:val="-339537735"/>
          <w:placeholder>
            <w:docPart w:val="5DD1B4A8E9CD497AB02B68B323E6659A"/>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color w:val="auto"/>
              <w:sz w:val="20"/>
              <w:szCs w:val="20"/>
            </w:rPr>
            <w:t>Click here to enter text</w:t>
          </w:r>
        </w:sdtContent>
      </w:sdt>
    </w:p>
    <w:p w14:paraId="6256308C" w14:textId="77777777" w:rsidR="002C403F" w:rsidRPr="004168B8" w:rsidRDefault="002C403F" w:rsidP="004168B8">
      <w:pPr>
        <w:pStyle w:val="Heading2"/>
        <w:rPr>
          <w:rStyle w:val="SubtleReference"/>
          <w:smallCaps w:val="0"/>
          <w:color w:val="1A9CB0"/>
        </w:rPr>
      </w:pPr>
      <w:bookmarkStart w:id="47" w:name="_Toc507745326"/>
      <w:bookmarkStart w:id="48" w:name="_Toc32948142"/>
      <w:bookmarkStart w:id="49" w:name="_Toc216260168"/>
      <w:r w:rsidRPr="004168B8">
        <w:rPr>
          <w:rStyle w:val="SubtleReference"/>
          <w:smallCaps w:val="0"/>
          <w:color w:val="1A9CB0"/>
        </w:rPr>
        <w:t>Quality Assurance</w:t>
      </w:r>
      <w:bookmarkEnd w:id="47"/>
      <w:bookmarkEnd w:id="48"/>
      <w:bookmarkEnd w:id="49"/>
    </w:p>
    <w:p w14:paraId="1F914F6A" w14:textId="77777777" w:rsidR="002C403F" w:rsidRPr="00B7047F" w:rsidRDefault="00293797" w:rsidP="004168B8">
      <w:pPr>
        <w:pStyle w:val="Body"/>
      </w:pPr>
      <w:r w:rsidRPr="0007188D">
        <w:t>How was product quality ensured? List QA tools and methods.</w:t>
      </w:r>
    </w:p>
    <w:p w14:paraId="24A06635" w14:textId="77777777" w:rsidR="001624DD" w:rsidRPr="005967BF" w:rsidRDefault="00000000" w:rsidP="001624DD">
      <w:pPr>
        <w:rPr>
          <w:color w:val="999999" w:themeColor="background2"/>
        </w:rPr>
      </w:pPr>
      <w:sdt>
        <w:sdtPr>
          <w:rPr>
            <w:rStyle w:val="Style11"/>
          </w:rPr>
          <w:id w:val="1111246942"/>
          <w:placeholder>
            <w:docPart w:val="E361446874834BAF9BAFCB2600AA0D07"/>
          </w:placeholder>
          <w:showingPlcHdr/>
          <w15:color w:val="000000"/>
        </w:sdtPr>
        <w:sdtEndPr>
          <w:rPr>
            <w:rStyle w:val="DefaultParagraphFont"/>
            <w:color w:val="999999" w:themeColor="background2"/>
          </w:rPr>
        </w:sdtEndPr>
        <w:sdtContent>
          <w:r w:rsidR="001624DD" w:rsidRPr="009F4268">
            <w:rPr>
              <w:rStyle w:val="PlaceholderText"/>
              <w:rFonts w:asciiTheme="minorHAnsi" w:hAnsiTheme="minorHAnsi"/>
              <w:b/>
              <w:color w:val="auto"/>
              <w:sz w:val="20"/>
              <w:szCs w:val="20"/>
            </w:rPr>
            <w:t>Click here to enter text</w:t>
          </w:r>
        </w:sdtContent>
      </w:sdt>
    </w:p>
    <w:p w14:paraId="387DCAC8" w14:textId="77777777" w:rsidR="002C403F" w:rsidRPr="004168B8" w:rsidRDefault="002C403F" w:rsidP="004168B8">
      <w:pPr>
        <w:pStyle w:val="Heading2"/>
        <w:rPr>
          <w:rStyle w:val="SubtleReference"/>
          <w:smallCaps w:val="0"/>
          <w:color w:val="1A9CB0"/>
        </w:rPr>
      </w:pPr>
      <w:bookmarkStart w:id="50" w:name="_Toc507745327"/>
      <w:bookmarkStart w:id="51" w:name="_Toc32948143"/>
      <w:bookmarkStart w:id="52" w:name="_Toc216260169"/>
      <w:r w:rsidRPr="004168B8">
        <w:rPr>
          <w:rStyle w:val="SubtleReference"/>
          <w:smallCaps w:val="0"/>
          <w:color w:val="1A9CB0"/>
        </w:rPr>
        <w:t>Communication Management</w:t>
      </w:r>
      <w:bookmarkEnd w:id="50"/>
      <w:bookmarkEnd w:id="51"/>
      <w:bookmarkEnd w:id="52"/>
    </w:p>
    <w:p w14:paraId="4CD93817" w14:textId="77777777" w:rsidR="002C403F" w:rsidRPr="00B7047F" w:rsidRDefault="00ED77DB" w:rsidP="004168B8">
      <w:pPr>
        <w:pStyle w:val="Body"/>
      </w:pPr>
      <w:r w:rsidRPr="0007188D">
        <w:t>Were communications effective? Highlight lessons learned.</w:t>
      </w:r>
    </w:p>
    <w:p w14:paraId="4449B79A" w14:textId="77777777" w:rsidR="001624DD" w:rsidRPr="005967BF" w:rsidRDefault="00000000" w:rsidP="001624DD">
      <w:pPr>
        <w:rPr>
          <w:color w:val="999999" w:themeColor="background2"/>
        </w:rPr>
      </w:pPr>
      <w:sdt>
        <w:sdtPr>
          <w:rPr>
            <w:rStyle w:val="Style11"/>
          </w:rPr>
          <w:id w:val="1560207520"/>
          <w:placeholder>
            <w:docPart w:val="A68D85E46EC64F82A5D66754C602943F"/>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color w:val="auto"/>
              <w:sz w:val="20"/>
              <w:szCs w:val="20"/>
            </w:rPr>
            <w:t>Click here to enter text</w:t>
          </w:r>
        </w:sdtContent>
      </w:sdt>
    </w:p>
    <w:p w14:paraId="5B156257" w14:textId="77777777" w:rsidR="002C403F" w:rsidRPr="004168B8" w:rsidRDefault="002C403F" w:rsidP="004168B8">
      <w:pPr>
        <w:pStyle w:val="Heading2"/>
        <w:rPr>
          <w:rStyle w:val="SubtleReference"/>
          <w:smallCaps w:val="0"/>
          <w:color w:val="1A9CB0"/>
        </w:rPr>
      </w:pPr>
      <w:bookmarkStart w:id="53" w:name="_Toc507745328"/>
      <w:bookmarkStart w:id="54" w:name="_Toc32948144"/>
      <w:bookmarkStart w:id="55" w:name="_Toc216260170"/>
      <w:r w:rsidRPr="004168B8">
        <w:rPr>
          <w:rStyle w:val="SubtleReference"/>
          <w:smallCaps w:val="0"/>
          <w:color w:val="1A9CB0"/>
        </w:rPr>
        <w:t>Risk Management</w:t>
      </w:r>
      <w:bookmarkEnd w:id="53"/>
      <w:bookmarkEnd w:id="54"/>
      <w:bookmarkEnd w:id="55"/>
    </w:p>
    <w:p w14:paraId="5E6A83D0" w14:textId="77777777" w:rsidR="00940D00" w:rsidRPr="00B7047F" w:rsidRDefault="00CF2762" w:rsidP="004168B8">
      <w:pPr>
        <w:pStyle w:val="Body"/>
      </w:pPr>
      <w:r w:rsidRPr="0007188D">
        <w:t>Was risk management effective? What methods were used?</w:t>
      </w:r>
    </w:p>
    <w:p w14:paraId="374FA518" w14:textId="77777777" w:rsidR="001624DD" w:rsidRPr="005967BF" w:rsidRDefault="00000000" w:rsidP="001624DD">
      <w:pPr>
        <w:rPr>
          <w:color w:val="999999" w:themeColor="background2"/>
        </w:rPr>
      </w:pPr>
      <w:sdt>
        <w:sdtPr>
          <w:rPr>
            <w:rStyle w:val="Style11"/>
          </w:rPr>
          <w:id w:val="-336380645"/>
          <w:placeholder>
            <w:docPart w:val="34ACDBE8F9D64D89B5DE5C084E6439E1"/>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bCs/>
              <w:color w:val="auto"/>
              <w:sz w:val="20"/>
              <w:szCs w:val="20"/>
            </w:rPr>
            <w:t>Click here to enter text</w:t>
          </w:r>
        </w:sdtContent>
      </w:sdt>
    </w:p>
    <w:p w14:paraId="057D5E18" w14:textId="77777777" w:rsidR="002C403F" w:rsidRPr="004168B8" w:rsidRDefault="002C403F" w:rsidP="004168B8">
      <w:pPr>
        <w:pStyle w:val="Heading2"/>
        <w:rPr>
          <w:rStyle w:val="SubtleReference"/>
          <w:smallCaps w:val="0"/>
          <w:color w:val="1A9CB0"/>
        </w:rPr>
      </w:pPr>
      <w:bookmarkStart w:id="56" w:name="_Toc507745329"/>
      <w:bookmarkStart w:id="57" w:name="_Toc32948145"/>
      <w:bookmarkStart w:id="58" w:name="_Toc216260171"/>
      <w:r w:rsidRPr="004168B8">
        <w:rPr>
          <w:rStyle w:val="SubtleReference"/>
          <w:smallCaps w:val="0"/>
          <w:color w:val="1A9CB0"/>
        </w:rPr>
        <w:t>Confidentiality and Security</w:t>
      </w:r>
      <w:bookmarkEnd w:id="56"/>
      <w:bookmarkEnd w:id="57"/>
      <w:bookmarkEnd w:id="58"/>
    </w:p>
    <w:p w14:paraId="358F6010" w14:textId="77777777" w:rsidR="002C403F" w:rsidRPr="004168B8" w:rsidRDefault="00CF2762" w:rsidP="004168B8">
      <w:pPr>
        <w:pStyle w:val="Body"/>
      </w:pPr>
      <w:r w:rsidRPr="004168B8">
        <w:t>Were there any specific security requirements?</w:t>
      </w:r>
    </w:p>
    <w:p w14:paraId="58651922" w14:textId="77777777" w:rsidR="001624DD" w:rsidRPr="005967BF" w:rsidRDefault="00000000" w:rsidP="001624DD">
      <w:pPr>
        <w:rPr>
          <w:color w:val="999999" w:themeColor="background2"/>
        </w:rPr>
      </w:pPr>
      <w:sdt>
        <w:sdtPr>
          <w:rPr>
            <w:rStyle w:val="Style11"/>
          </w:rPr>
          <w:id w:val="1256704502"/>
          <w:placeholder>
            <w:docPart w:val="E97F9D7EAC3A4B358DE4E6DF09FBECD5"/>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bCs/>
              <w:color w:val="auto"/>
              <w:sz w:val="20"/>
              <w:szCs w:val="20"/>
            </w:rPr>
            <w:t>Click here to enter text</w:t>
          </w:r>
        </w:sdtContent>
      </w:sdt>
    </w:p>
    <w:p w14:paraId="39820698" w14:textId="77777777" w:rsidR="002C403F" w:rsidRPr="004168B8" w:rsidRDefault="002C403F" w:rsidP="004168B8">
      <w:pPr>
        <w:pStyle w:val="Heading2"/>
        <w:rPr>
          <w:rStyle w:val="SubtleReference"/>
          <w:smallCaps w:val="0"/>
          <w:color w:val="1A9CB0"/>
        </w:rPr>
      </w:pPr>
      <w:bookmarkStart w:id="59" w:name="_Toc507745330"/>
      <w:bookmarkStart w:id="60" w:name="_Toc32948146"/>
      <w:bookmarkStart w:id="61" w:name="_Toc216260172"/>
      <w:r w:rsidRPr="004168B8">
        <w:rPr>
          <w:rStyle w:val="SubtleReference"/>
          <w:smallCaps w:val="0"/>
          <w:color w:val="1A9CB0"/>
        </w:rPr>
        <w:t>Project Management Tools</w:t>
      </w:r>
      <w:bookmarkEnd w:id="59"/>
      <w:bookmarkEnd w:id="60"/>
      <w:bookmarkEnd w:id="61"/>
    </w:p>
    <w:p w14:paraId="4C43B582" w14:textId="77777777" w:rsidR="002C403F" w:rsidRPr="004168B8" w:rsidRDefault="006F6E2C" w:rsidP="004168B8">
      <w:pPr>
        <w:pStyle w:val="Body"/>
      </w:pPr>
      <w:r w:rsidRPr="004168B8">
        <w:t>List tools used for project management.</w:t>
      </w:r>
    </w:p>
    <w:p w14:paraId="5C971038" w14:textId="77777777" w:rsidR="001624DD" w:rsidRPr="005967BF" w:rsidRDefault="00000000" w:rsidP="001624DD">
      <w:pPr>
        <w:rPr>
          <w:color w:val="999999" w:themeColor="background2"/>
        </w:rPr>
      </w:pPr>
      <w:sdt>
        <w:sdtPr>
          <w:rPr>
            <w:rStyle w:val="Style11"/>
          </w:rPr>
          <w:id w:val="-1012450269"/>
          <w:placeholder>
            <w:docPart w:val="1C4711A6E1A24B06B6D1053B6C2C311A"/>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bCs/>
              <w:color w:val="auto"/>
              <w:sz w:val="20"/>
              <w:szCs w:val="20"/>
            </w:rPr>
            <w:t>Click here to enter text</w:t>
          </w:r>
        </w:sdtContent>
      </w:sdt>
    </w:p>
    <w:p w14:paraId="2A5625F0" w14:textId="77777777" w:rsidR="002C403F" w:rsidRPr="004168B8" w:rsidRDefault="002C403F" w:rsidP="004168B8">
      <w:pPr>
        <w:pStyle w:val="Heading2"/>
        <w:rPr>
          <w:rStyle w:val="SubtleReference"/>
          <w:smallCaps w:val="0"/>
          <w:color w:val="1A9CB0"/>
        </w:rPr>
      </w:pPr>
      <w:bookmarkStart w:id="62" w:name="_Toc507745332"/>
      <w:bookmarkStart w:id="63" w:name="_Toc32948147"/>
      <w:bookmarkStart w:id="64" w:name="_Toc216260173"/>
      <w:r w:rsidRPr="004168B8">
        <w:rPr>
          <w:rStyle w:val="SubtleReference"/>
          <w:smallCaps w:val="0"/>
          <w:color w:val="1A9CB0"/>
        </w:rPr>
        <w:t>Recommendations for further ACtions</w:t>
      </w:r>
      <w:bookmarkEnd w:id="62"/>
      <w:bookmarkEnd w:id="63"/>
      <w:bookmarkEnd w:id="64"/>
    </w:p>
    <w:p w14:paraId="45FA29C0" w14:textId="77777777" w:rsidR="002C403F" w:rsidRPr="004168B8" w:rsidRDefault="006F6E2C" w:rsidP="004168B8">
      <w:pPr>
        <w:pStyle w:val="Body"/>
      </w:pPr>
      <w:r w:rsidRPr="004168B8">
        <w:lastRenderedPageBreak/>
        <w:t>Provide recommendations and improvement proposals.</w:t>
      </w:r>
    </w:p>
    <w:p w14:paraId="2920821E" w14:textId="77777777" w:rsidR="001624DD" w:rsidRPr="005967BF" w:rsidRDefault="00000000" w:rsidP="001624DD">
      <w:pPr>
        <w:rPr>
          <w:color w:val="999999" w:themeColor="background2"/>
        </w:rPr>
      </w:pPr>
      <w:sdt>
        <w:sdtPr>
          <w:rPr>
            <w:rStyle w:val="Style11"/>
          </w:rPr>
          <w:id w:val="1611163847"/>
          <w:placeholder>
            <w:docPart w:val="9BCFA8174F1048469190E8097431F82B"/>
          </w:placeholder>
          <w:showingPlcHdr/>
          <w15:color w:val="000000"/>
        </w:sdtPr>
        <w:sdtEndPr>
          <w:rPr>
            <w:rStyle w:val="DefaultParagraphFont"/>
            <w:color w:val="999999" w:themeColor="background2"/>
          </w:rPr>
        </w:sdtEndPr>
        <w:sdtContent>
          <w:r w:rsidR="001624DD" w:rsidRPr="004168B8">
            <w:rPr>
              <w:rStyle w:val="PlaceholderText"/>
              <w:rFonts w:ascii="Trebuchet MS" w:hAnsi="Trebuchet MS"/>
              <w:b/>
              <w:bCs/>
              <w:color w:val="auto"/>
              <w:sz w:val="20"/>
              <w:szCs w:val="20"/>
            </w:rPr>
            <w:t>Click here to enter text</w:t>
          </w:r>
        </w:sdtContent>
      </w:sdt>
    </w:p>
    <w:sectPr w:rsidR="001624DD" w:rsidRPr="005967BF" w:rsidSect="009B05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9B3E5" w14:textId="77777777" w:rsidR="00AC6D56" w:rsidRDefault="00AC6D56" w:rsidP="00510FD6">
      <w:r>
        <w:separator/>
      </w:r>
    </w:p>
    <w:p w14:paraId="095729A4" w14:textId="77777777" w:rsidR="00AC6D56" w:rsidRDefault="00AC6D56"/>
  </w:endnote>
  <w:endnote w:type="continuationSeparator" w:id="0">
    <w:p w14:paraId="48646967" w14:textId="77777777" w:rsidR="00AC6D56" w:rsidRDefault="00AC6D56" w:rsidP="00510FD6">
      <w:r>
        <w:continuationSeparator/>
      </w:r>
    </w:p>
    <w:p w14:paraId="4F2C5F1F" w14:textId="77777777" w:rsidR="00AC6D56" w:rsidRDefault="00AC6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E1000AEF" w:usb1="5000A1FF" w:usb2="00000000" w:usb3="00000000" w:csb0="000001BF" w:csb1="00000000"/>
  </w:font>
  <w:font w:name="MingLiU_HKSCS-ExtB">
    <w:panose1 w:val="02020500000000000000"/>
    <w:charset w:val="88"/>
    <w:family w:val="roman"/>
    <w:pitch w:val="variable"/>
    <w:sig w:usb0="8000002F" w:usb1="0A080008" w:usb2="00000010"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92EA" w14:textId="77777777" w:rsidR="00706304" w:rsidRDefault="00706304" w:rsidP="00573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36CBB7" w14:textId="77777777" w:rsidR="00706304" w:rsidRDefault="00706304" w:rsidP="00510F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F5C8" w14:textId="77777777" w:rsidR="00706304" w:rsidRPr="00510FD6" w:rsidRDefault="00706304" w:rsidP="0038457A">
    <w:pPr>
      <w:pStyle w:val="Footer"/>
      <w:framePr w:wrap="around" w:vAnchor="text" w:hAnchor="margin" w:xAlign="right" w:y="-85"/>
      <w:rPr>
        <w:rStyle w:val="PageNumber"/>
        <w:color w:val="999999" w:themeColor="background2"/>
      </w:rPr>
    </w:pPr>
    <w:r w:rsidRPr="00510FD6">
      <w:rPr>
        <w:rStyle w:val="PageNumber"/>
        <w:color w:val="999999" w:themeColor="background2"/>
      </w:rPr>
      <w:fldChar w:fldCharType="begin"/>
    </w:r>
    <w:r w:rsidRPr="00510FD6">
      <w:rPr>
        <w:rStyle w:val="PageNumber"/>
        <w:color w:val="999999" w:themeColor="background2"/>
      </w:rPr>
      <w:instrText xml:space="preserve">PAGE  </w:instrText>
    </w:r>
    <w:r w:rsidRPr="00510FD6">
      <w:rPr>
        <w:rStyle w:val="PageNumber"/>
        <w:color w:val="999999" w:themeColor="background2"/>
      </w:rPr>
      <w:fldChar w:fldCharType="separate"/>
    </w:r>
    <w:r w:rsidR="005D6F87">
      <w:rPr>
        <w:rStyle w:val="PageNumber"/>
        <w:noProof/>
        <w:color w:val="999999" w:themeColor="background2"/>
      </w:rPr>
      <w:t>7</w:t>
    </w:r>
    <w:r w:rsidRPr="00510FD6">
      <w:rPr>
        <w:rStyle w:val="PageNumber"/>
        <w:color w:val="999999" w:themeColor="background2"/>
      </w:rPr>
      <w:fldChar w:fldCharType="end"/>
    </w:r>
  </w:p>
  <w:p w14:paraId="6475C8A1" w14:textId="77777777" w:rsidR="00706304" w:rsidRPr="00BF5ABD" w:rsidRDefault="00706304" w:rsidP="00DC5D31">
    <w:pPr>
      <w:pStyle w:val="Footer"/>
      <w:tabs>
        <w:tab w:val="clear" w:pos="8640"/>
        <w:tab w:val="left" w:pos="900"/>
        <w:tab w:val="left" w:pos="3750"/>
        <w:tab w:val="right" w:pos="9000"/>
      </w:tabs>
      <w:ind w:right="360"/>
      <w:rPr>
        <w:rFonts w:cs="Calibri"/>
        <w:color w:val="999999" w:themeColor="background2"/>
      </w:rPr>
    </w:pPr>
    <w:r w:rsidRPr="00BF5ABD">
      <w:rPr>
        <w:rFonts w:cs="Calibri"/>
        <w:noProof/>
        <w:color w:val="999999" w:themeColor="background2"/>
      </w:rPr>
      <mc:AlternateContent>
        <mc:Choice Requires="wps">
          <w:drawing>
            <wp:anchor distT="0" distB="0" distL="114300" distR="114300" simplePos="0" relativeHeight="251658240" behindDoc="0" locked="0" layoutInCell="1" allowOverlap="1" wp14:anchorId="29ED2201" wp14:editId="093E466D">
              <wp:simplePos x="0" y="0"/>
              <wp:positionH relativeFrom="column">
                <wp:posOffset>0</wp:posOffset>
              </wp:positionH>
              <wp:positionV relativeFrom="paragraph">
                <wp:posOffset>-195580</wp:posOffset>
              </wp:positionV>
              <wp:extent cx="5943600" cy="0"/>
              <wp:effectExtent l="0" t="0" r="25400" b="2540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11864E7"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4pt" to="468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" strokecolor="#464547 [3213]" strokeweight="2pt"/>
          </w:pict>
        </mc:Fallback>
      </mc:AlternateContent>
    </w:r>
    <w:r w:rsidR="007B367D" w:rsidRPr="00BF5ABD">
      <w:rPr>
        <w:rFonts w:cs="Calibri"/>
        <w:color w:val="999999" w:themeColor="background2"/>
      </w:rPr>
      <w:t>C</w:t>
    </w:r>
    <w:r w:rsidR="00DF0889" w:rsidRPr="00BF5ABD">
      <w:rPr>
        <w:rFonts w:cs="Calibri"/>
        <w:color w:val="999999" w:themeColor="background2"/>
      </w:rPr>
      <w:t>ONFIDENTIAL</w:t>
    </w:r>
    <w:r w:rsidR="00C53BCD" w:rsidRPr="00BF5ABD">
      <w:rPr>
        <w:rFonts w:cs="Calibri"/>
        <w:color w:val="999999" w:themeColor="background2"/>
      </w:rPr>
      <w:t xml:space="preserve"> | </w:t>
    </w:r>
    <w:r w:rsidR="004168B8">
      <w:rPr>
        <w:rFonts w:cs="Arial"/>
        <w:color w:val="999999" w:themeColor="background2"/>
        <w:sz w:val="20"/>
        <w:szCs w:val="20"/>
      </w:rPr>
      <w:t>dd-mmm-yyyy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insideH w:val="single" w:sz="12" w:space="0" w:color="auto"/>
      </w:tblBorders>
      <w:tblLook w:val="04A0" w:firstRow="1" w:lastRow="0" w:firstColumn="1" w:lastColumn="0" w:noHBand="0" w:noVBand="1"/>
    </w:tblPr>
    <w:tblGrid>
      <w:gridCol w:w="1563"/>
      <w:gridCol w:w="7797"/>
    </w:tblGrid>
    <w:tr w:rsidR="009F4268" w14:paraId="62E415E0" w14:textId="77777777" w:rsidTr="002C6BAC">
      <w:tc>
        <w:tcPr>
          <w:tcW w:w="835" w:type="pct"/>
          <w:vAlign w:val="center"/>
          <w:hideMark/>
        </w:tcPr>
        <w:p w14:paraId="045B6472" w14:textId="77777777" w:rsidR="009F4268" w:rsidRDefault="009F4268" w:rsidP="009F4268">
          <w:pPr>
            <w:pStyle w:val="Footer"/>
            <w:rPr>
              <w:b/>
            </w:rPr>
          </w:pPr>
          <w:r>
            <w:rPr>
              <w:b/>
            </w:rPr>
            <w:t>Legal Notice:</w:t>
          </w:r>
        </w:p>
      </w:tc>
      <w:tc>
        <w:tcPr>
          <w:tcW w:w="4165" w:type="pct"/>
          <w:vAlign w:val="center"/>
          <w:hideMark/>
        </w:tcPr>
        <w:p w14:paraId="412927AE" w14:textId="77777777" w:rsidR="009F4268" w:rsidRDefault="009F4268" w:rsidP="009F4268">
          <w:pPr>
            <w:pStyle w:val="Footer"/>
          </w:pPr>
          <w:r>
            <w:t>This document contains privileged and/or confidential information and may not be disclosed, distributed or reproduced without the prior written permission of EPAM®.</w:t>
          </w:r>
        </w:p>
      </w:tc>
    </w:tr>
    <w:tr w:rsidR="009F4268" w14:paraId="15660941" w14:textId="77777777" w:rsidTr="002C6BAC">
      <w:tc>
        <w:tcPr>
          <w:tcW w:w="5000" w:type="pct"/>
          <w:gridSpan w:val="2"/>
          <w:hideMark/>
        </w:tcPr>
        <w:p w14:paraId="63282025" w14:textId="77777777" w:rsidR="009F4268" w:rsidRDefault="00C03783" w:rsidP="009F4268">
          <w:pPr>
            <w:pStyle w:val="Footer"/>
          </w:pPr>
          <w:r w:rsidRPr="00C03783">
            <w:t>CONFIDENTIAL</w:t>
          </w:r>
        </w:p>
      </w:tc>
    </w:tr>
  </w:tbl>
  <w:p w14:paraId="067DC5FA" w14:textId="77777777" w:rsidR="009F4268" w:rsidRDefault="009F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15D1" w14:textId="77777777" w:rsidR="00AC6D56" w:rsidRDefault="00AC6D56" w:rsidP="00510FD6">
      <w:r>
        <w:separator/>
      </w:r>
    </w:p>
    <w:p w14:paraId="2E2FE03F" w14:textId="77777777" w:rsidR="00AC6D56" w:rsidRDefault="00AC6D56"/>
  </w:footnote>
  <w:footnote w:type="continuationSeparator" w:id="0">
    <w:p w14:paraId="7D489255" w14:textId="77777777" w:rsidR="00AC6D56" w:rsidRDefault="00AC6D56" w:rsidP="00510FD6">
      <w:r>
        <w:continuationSeparator/>
      </w:r>
    </w:p>
    <w:p w14:paraId="6422D038" w14:textId="77777777" w:rsidR="00AC6D56" w:rsidRDefault="00AC6D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AC1" w14:textId="77777777" w:rsidR="00706304" w:rsidRPr="00BF5ABD" w:rsidRDefault="009345E3" w:rsidP="00DC5D31">
    <w:pPr>
      <w:pStyle w:val="Header"/>
      <w:tabs>
        <w:tab w:val="clear" w:pos="8640"/>
        <w:tab w:val="right" w:pos="9360"/>
      </w:tabs>
      <w:spacing w:before="0" w:after="0"/>
      <w:rPr>
        <w:rFonts w:cs="Calibri"/>
      </w:rPr>
    </w:pPr>
    <w:r w:rsidRPr="00BF5ABD">
      <w:rPr>
        <w:rFonts w:cs="Calibri"/>
        <w:noProof/>
      </w:rPr>
      <mc:AlternateContent>
        <mc:Choice Requires="wps">
          <w:drawing>
            <wp:anchor distT="0" distB="0" distL="114300" distR="114300" simplePos="0" relativeHeight="251658241" behindDoc="0" locked="0" layoutInCell="1" allowOverlap="1" wp14:anchorId="64FA8F70" wp14:editId="7B5DA855">
              <wp:simplePos x="0" y="0"/>
              <wp:positionH relativeFrom="margin">
                <wp:posOffset>0</wp:posOffset>
              </wp:positionH>
              <wp:positionV relativeFrom="paragraph">
                <wp:posOffset>301625</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8AB43ED" id="Straight Connector 1"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75pt" to="468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" strokecolor="#464547 [3213]" strokeweight="1pt">
              <w10:wrap anchorx="margin"/>
            </v:line>
          </w:pict>
        </mc:Fallback>
      </mc:AlternateContent>
    </w:r>
    <w:r w:rsidR="00A720F9" w:rsidRPr="00BF5ABD">
      <w:rPr>
        <w:rFonts w:cs="Calibri"/>
        <w:noProof/>
      </w:rPr>
      <w:t>EPAM RESPONSE TO XXX – YYY RFP</w:t>
    </w:r>
    <w:r w:rsidR="00706304" w:rsidRPr="00BF5ABD">
      <w:rPr>
        <w:rFonts w:cs="Calibri"/>
      </w:rPr>
      <w:tab/>
    </w:r>
    <w:r w:rsidR="00797337" w:rsidRPr="00BF5ABD">
      <w:rPr>
        <w:rFonts w:cs="Calibri"/>
      </w:rPr>
      <w:tab/>
    </w:r>
    <w:r w:rsidR="00D033BF" w:rsidRPr="00BF5ABD">
      <w:rPr>
        <w:rFonts w:cs="Calibri"/>
        <w:noProof/>
      </w:rPr>
      <w:drawing>
        <wp:inline distT="0" distB="0" distL="0" distR="0" wp14:anchorId="530FAD41" wp14:editId="2700F555">
          <wp:extent cx="576000" cy="204120"/>
          <wp:effectExtent l="0" t="0" r="0" b="5715"/>
          <wp:docPr id="1749783083" name="Picture 174978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0570" name="Picture 1421320570"/>
                  <pic:cNvPicPr/>
                </pic:nvPicPr>
                <pic:blipFill>
                  <a:blip r:embed="rId1">
                    <a:extLst>
                      <a:ext uri="{28A0092B-C50C-407E-A947-70E740481C1C}">
                        <a14:useLocalDpi xmlns:a14="http://schemas.microsoft.com/office/drawing/2010/main" val="0"/>
                      </a:ext>
                    </a:extLst>
                  </a:blip>
                  <a:stretch>
                    <a:fillRect/>
                  </a:stretch>
                </pic:blipFill>
                <pic:spPr>
                  <a:xfrm>
                    <a:off x="0" y="0"/>
                    <a:ext cx="576000" cy="2041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A76"/>
    <w:multiLevelType w:val="multilevel"/>
    <w:tmpl w:val="79C85BE0"/>
    <w:styleLink w:val="Style2"/>
    <w:lvl w:ilvl="0">
      <w:start w:val="1"/>
      <w:numFmt w:val="decimal"/>
      <w:lvlText w:val="1.%1."/>
      <w:lvlJc w:val="left"/>
      <w:pPr>
        <w:ind w:left="720" w:hanging="360"/>
      </w:pPr>
      <w:rPr>
        <w:rFonts w:hint="default"/>
      </w:rPr>
    </w:lvl>
    <w:lvl w:ilvl="1">
      <w:start w:val="1"/>
      <w:numFmt w:val="decimal"/>
      <w:lvlText w:val="%2."/>
      <w:lvlJc w:val="left"/>
      <w:pPr>
        <w:ind w:left="1440" w:hanging="360"/>
      </w:pPr>
      <w:rPr>
        <w:rFonts w:asciiTheme="majorHAnsi" w:hAnsiTheme="majorHAnsi"/>
        <w:color w:val="32B6CE" w:themeColor="accent2"/>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B23BE6"/>
    <w:multiLevelType w:val="hybridMultilevel"/>
    <w:tmpl w:val="3CB20A14"/>
    <w:lvl w:ilvl="0" w:tplc="02583064">
      <w:start w:val="1"/>
      <w:numFmt w:val="bullet"/>
      <w:lvlText w:val="•"/>
      <w:lvlJc w:val="left"/>
      <w:pPr>
        <w:tabs>
          <w:tab w:val="num" w:pos="720"/>
        </w:tabs>
        <w:ind w:left="720" w:hanging="360"/>
      </w:pPr>
      <w:rPr>
        <w:rFonts w:ascii="Arial" w:hAnsi="Arial" w:hint="default"/>
      </w:rPr>
    </w:lvl>
    <w:lvl w:ilvl="1" w:tplc="FC365F1E" w:tentative="1">
      <w:start w:val="1"/>
      <w:numFmt w:val="bullet"/>
      <w:lvlText w:val="•"/>
      <w:lvlJc w:val="left"/>
      <w:pPr>
        <w:tabs>
          <w:tab w:val="num" w:pos="1440"/>
        </w:tabs>
        <w:ind w:left="1440" w:hanging="360"/>
      </w:pPr>
      <w:rPr>
        <w:rFonts w:ascii="Arial" w:hAnsi="Arial" w:hint="default"/>
      </w:rPr>
    </w:lvl>
    <w:lvl w:ilvl="2" w:tplc="7C90FDCA" w:tentative="1">
      <w:start w:val="1"/>
      <w:numFmt w:val="bullet"/>
      <w:lvlText w:val="•"/>
      <w:lvlJc w:val="left"/>
      <w:pPr>
        <w:tabs>
          <w:tab w:val="num" w:pos="2160"/>
        </w:tabs>
        <w:ind w:left="2160" w:hanging="360"/>
      </w:pPr>
      <w:rPr>
        <w:rFonts w:ascii="Arial" w:hAnsi="Arial" w:hint="default"/>
      </w:rPr>
    </w:lvl>
    <w:lvl w:ilvl="3" w:tplc="F5A2EDAA" w:tentative="1">
      <w:start w:val="1"/>
      <w:numFmt w:val="bullet"/>
      <w:lvlText w:val="•"/>
      <w:lvlJc w:val="left"/>
      <w:pPr>
        <w:tabs>
          <w:tab w:val="num" w:pos="2880"/>
        </w:tabs>
        <w:ind w:left="2880" w:hanging="360"/>
      </w:pPr>
      <w:rPr>
        <w:rFonts w:ascii="Arial" w:hAnsi="Arial" w:hint="default"/>
      </w:rPr>
    </w:lvl>
    <w:lvl w:ilvl="4" w:tplc="1BF4BB16" w:tentative="1">
      <w:start w:val="1"/>
      <w:numFmt w:val="bullet"/>
      <w:lvlText w:val="•"/>
      <w:lvlJc w:val="left"/>
      <w:pPr>
        <w:tabs>
          <w:tab w:val="num" w:pos="3600"/>
        </w:tabs>
        <w:ind w:left="3600" w:hanging="360"/>
      </w:pPr>
      <w:rPr>
        <w:rFonts w:ascii="Arial" w:hAnsi="Arial" w:hint="default"/>
      </w:rPr>
    </w:lvl>
    <w:lvl w:ilvl="5" w:tplc="D7A46EA4" w:tentative="1">
      <w:start w:val="1"/>
      <w:numFmt w:val="bullet"/>
      <w:lvlText w:val="•"/>
      <w:lvlJc w:val="left"/>
      <w:pPr>
        <w:tabs>
          <w:tab w:val="num" w:pos="4320"/>
        </w:tabs>
        <w:ind w:left="4320" w:hanging="360"/>
      </w:pPr>
      <w:rPr>
        <w:rFonts w:ascii="Arial" w:hAnsi="Arial" w:hint="default"/>
      </w:rPr>
    </w:lvl>
    <w:lvl w:ilvl="6" w:tplc="E3B888E8" w:tentative="1">
      <w:start w:val="1"/>
      <w:numFmt w:val="bullet"/>
      <w:lvlText w:val="•"/>
      <w:lvlJc w:val="left"/>
      <w:pPr>
        <w:tabs>
          <w:tab w:val="num" w:pos="5040"/>
        </w:tabs>
        <w:ind w:left="5040" w:hanging="360"/>
      </w:pPr>
      <w:rPr>
        <w:rFonts w:ascii="Arial" w:hAnsi="Arial" w:hint="default"/>
      </w:rPr>
    </w:lvl>
    <w:lvl w:ilvl="7" w:tplc="ABA6AA02" w:tentative="1">
      <w:start w:val="1"/>
      <w:numFmt w:val="bullet"/>
      <w:lvlText w:val="•"/>
      <w:lvlJc w:val="left"/>
      <w:pPr>
        <w:tabs>
          <w:tab w:val="num" w:pos="5760"/>
        </w:tabs>
        <w:ind w:left="5760" w:hanging="360"/>
      </w:pPr>
      <w:rPr>
        <w:rFonts w:ascii="Arial" w:hAnsi="Arial" w:hint="default"/>
      </w:rPr>
    </w:lvl>
    <w:lvl w:ilvl="8" w:tplc="99A612F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1736F9"/>
    <w:multiLevelType w:val="multilevel"/>
    <w:tmpl w:val="A9CED12A"/>
    <w:lvl w:ilvl="0">
      <w:start w:val="1"/>
      <w:numFmt w:val="decimal"/>
      <w:pStyle w:val="TableNumberedList"/>
      <w:lvlText w:val="%1."/>
      <w:lvlJc w:val="left"/>
      <w:pPr>
        <w:ind w:left="340" w:hanging="340"/>
      </w:pPr>
      <w:rPr>
        <w:rFonts w:ascii="Trebuchet MS" w:hAnsi="Trebuchet MS" w:hint="default"/>
        <w:b w:val="0"/>
        <w:i w:val="0"/>
        <w:color w:val="1A9CB0"/>
        <w:sz w:val="18"/>
      </w:rPr>
    </w:lvl>
    <w:lvl w:ilvl="1">
      <w:start w:val="1"/>
      <w:numFmt w:val="lowerLetter"/>
      <w:lvlText w:val="%2."/>
      <w:lvlJc w:val="left"/>
      <w:pPr>
        <w:ind w:left="680" w:hanging="340"/>
      </w:pPr>
      <w:rPr>
        <w:rFonts w:ascii="Trebuchet MS" w:hAnsi="Trebuchet MS" w:hint="default"/>
        <w:b w:val="0"/>
        <w:i w:val="0"/>
        <w:color w:val="464547"/>
        <w:sz w:val="18"/>
      </w:rPr>
    </w:lvl>
    <w:lvl w:ilvl="2">
      <w:start w:val="1"/>
      <w:numFmt w:val="lowerRoman"/>
      <w:lvlText w:val="%3."/>
      <w:lvlJc w:val="left"/>
      <w:pPr>
        <w:ind w:left="1021" w:hanging="341"/>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2C3089"/>
    <w:multiLevelType w:val="hybridMultilevel"/>
    <w:tmpl w:val="495EFB4E"/>
    <w:lvl w:ilvl="0" w:tplc="A5427274">
      <w:numFmt w:val="bullet"/>
      <w:lvlText w:val="-"/>
      <w:lvlJc w:val="left"/>
      <w:pPr>
        <w:ind w:left="720" w:hanging="360"/>
      </w:pPr>
      <w:rPr>
        <w:rFonts w:ascii="Calibri" w:eastAsiaTheme="minorHAns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86E93"/>
    <w:multiLevelType w:val="multilevel"/>
    <w:tmpl w:val="A448CDB4"/>
    <w:lvl w:ilvl="0">
      <w:start w:val="1"/>
      <w:numFmt w:val="none"/>
      <w:pStyle w:val="TableNote"/>
      <w:lvlText w:val="Note:"/>
      <w:lvlJc w:val="left"/>
      <w:pPr>
        <w:tabs>
          <w:tab w:val="num" w:pos="340"/>
        </w:tabs>
        <w:ind w:left="680" w:hanging="680"/>
      </w:pPr>
      <w:rPr>
        <w:rFonts w:hint="default"/>
        <w:b/>
        <w:i w:val="0"/>
        <w:position w:val="0"/>
        <w:sz w:val="18"/>
      </w:rPr>
    </w:lvl>
    <w:lvl w:ilvl="1">
      <w:start w:val="1"/>
      <w:numFmt w:val="decimal"/>
      <w:lvlText w:val="%1.%2."/>
      <w:lvlJc w:val="left"/>
      <w:pPr>
        <w:ind w:left="0" w:firstLine="0"/>
      </w:pPr>
      <w:rPr>
        <w:rFonts w:hint="default"/>
        <w:position w:val="0"/>
      </w:rPr>
    </w:lvl>
    <w:lvl w:ilvl="2">
      <w:start w:val="1"/>
      <w:numFmt w:val="decimal"/>
      <w:lvlText w:val="%1.%2.%3."/>
      <w:lvlJc w:val="left"/>
      <w:pPr>
        <w:ind w:left="0" w:firstLine="0"/>
      </w:pPr>
      <w:rPr>
        <w:rFonts w:hint="default"/>
        <w:position w:val="0"/>
      </w:rPr>
    </w:lvl>
    <w:lvl w:ilvl="3">
      <w:start w:val="1"/>
      <w:numFmt w:val="decimal"/>
      <w:lvlText w:val="%1.%2.%3.%4."/>
      <w:lvlJc w:val="left"/>
      <w:pPr>
        <w:ind w:left="0" w:firstLine="0"/>
      </w:pPr>
      <w:rPr>
        <w:rFonts w:hint="default"/>
        <w:position w:val="0"/>
      </w:rPr>
    </w:lvl>
    <w:lvl w:ilvl="4">
      <w:start w:val="1"/>
      <w:numFmt w:val="decimal"/>
      <w:lvlText w:val="%1.%2.%3.%4.%5."/>
      <w:lvlJc w:val="left"/>
      <w:pPr>
        <w:ind w:left="0" w:firstLine="0"/>
      </w:pPr>
      <w:rPr>
        <w:rFonts w:hint="default"/>
        <w:position w:val="0"/>
      </w:rPr>
    </w:lvl>
    <w:lvl w:ilvl="5">
      <w:start w:val="1"/>
      <w:numFmt w:val="decimal"/>
      <w:lvlText w:val="%1.%2.%3.%4.%5.%6."/>
      <w:lvlJc w:val="left"/>
      <w:pPr>
        <w:ind w:left="0" w:firstLine="0"/>
      </w:pPr>
      <w:rPr>
        <w:rFonts w:hint="default"/>
        <w:position w:val="0"/>
      </w:rPr>
    </w:lvl>
    <w:lvl w:ilvl="6">
      <w:start w:val="1"/>
      <w:numFmt w:val="decimal"/>
      <w:lvlText w:val="%1.%2.%3.%4.%5.%6.%7."/>
      <w:lvlJc w:val="left"/>
      <w:pPr>
        <w:ind w:left="0" w:firstLine="0"/>
      </w:pPr>
      <w:rPr>
        <w:rFonts w:hint="default"/>
        <w:position w:val="0"/>
      </w:rPr>
    </w:lvl>
    <w:lvl w:ilvl="7">
      <w:start w:val="1"/>
      <w:numFmt w:val="decimal"/>
      <w:lvlText w:val="%1.%2.%3.%4.%5.%6.%7.%8."/>
      <w:lvlJc w:val="left"/>
      <w:pPr>
        <w:ind w:left="0" w:firstLine="0"/>
      </w:pPr>
      <w:rPr>
        <w:rFonts w:hint="default"/>
        <w:position w:val="0"/>
      </w:rPr>
    </w:lvl>
    <w:lvl w:ilvl="8">
      <w:start w:val="1"/>
      <w:numFmt w:val="decimal"/>
      <w:lvlText w:val="%1.%2.%3.%4.%5.%6.%7.%8.%9."/>
      <w:lvlJc w:val="left"/>
      <w:pPr>
        <w:ind w:left="0" w:firstLine="0"/>
      </w:pPr>
      <w:rPr>
        <w:rFonts w:hint="default"/>
        <w:position w:val="0"/>
      </w:rPr>
    </w:lvl>
  </w:abstractNum>
  <w:abstractNum w:abstractNumId="5" w15:restartNumberingAfterBreak="0">
    <w:nsid w:val="2C237E81"/>
    <w:multiLevelType w:val="multilevel"/>
    <w:tmpl w:val="4E601970"/>
    <w:lvl w:ilvl="0">
      <w:start w:val="1"/>
      <w:numFmt w:val="decimal"/>
      <w:pStyle w:val="NumberedList"/>
      <w:lvlText w:val="%1."/>
      <w:lvlJc w:val="left"/>
      <w:pPr>
        <w:ind w:left="720" w:hanging="360"/>
      </w:pPr>
      <w:rPr>
        <w:rFonts w:ascii="Trebuchet MS" w:hAnsi="Trebuchet MS" w:hint="default"/>
        <w:color w:val="1A9CB0"/>
      </w:rPr>
    </w:lvl>
    <w:lvl w:ilvl="1">
      <w:start w:val="1"/>
      <w:numFmt w:val="lowerLetter"/>
      <w:lvlText w:val="%2."/>
      <w:lvlJc w:val="left"/>
      <w:pPr>
        <w:ind w:left="1440" w:hanging="360"/>
      </w:pPr>
      <w:rPr>
        <w:rFonts w:hint="default"/>
        <w:color w:val="464547"/>
      </w:rPr>
    </w:lvl>
    <w:lvl w:ilvl="2">
      <w:start w:val="1"/>
      <w:numFmt w:val="lowerRoman"/>
      <w:lvlText w:val="%3."/>
      <w:lvlJc w:val="right"/>
      <w:pPr>
        <w:ind w:left="2160" w:hanging="180"/>
      </w:pPr>
      <w:rPr>
        <w:rFonts w:hint="default"/>
        <w:color w:val="464547"/>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FE826A3"/>
    <w:multiLevelType w:val="multilevel"/>
    <w:tmpl w:val="57D04CBC"/>
    <w:styleLink w:val="Style1"/>
    <w:lvl w:ilvl="0">
      <w:start w:val="1"/>
      <w:numFmt w:val="decimal"/>
      <w:lvlText w:val="%1."/>
      <w:lvlJc w:val="left"/>
      <w:pPr>
        <w:ind w:left="0" w:firstLine="0"/>
      </w:pPr>
      <w:rPr>
        <w:rFonts w:ascii="Arial Black" w:hAnsi="Arial Black" w:hint="default"/>
        <w:color w:val="464547"/>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355740E"/>
    <w:multiLevelType w:val="hybridMultilevel"/>
    <w:tmpl w:val="1CB00E16"/>
    <w:lvl w:ilvl="0" w:tplc="DC6A89E6">
      <w:start w:val="1"/>
      <w:numFmt w:val="bullet"/>
      <w:lvlText w:val="•"/>
      <w:lvlJc w:val="left"/>
      <w:pPr>
        <w:tabs>
          <w:tab w:val="num" w:pos="720"/>
        </w:tabs>
        <w:ind w:left="720" w:hanging="360"/>
      </w:pPr>
      <w:rPr>
        <w:rFonts w:ascii="Arial" w:hAnsi="Arial" w:hint="default"/>
      </w:rPr>
    </w:lvl>
    <w:lvl w:ilvl="1" w:tplc="B87E4330" w:tentative="1">
      <w:start w:val="1"/>
      <w:numFmt w:val="bullet"/>
      <w:lvlText w:val="•"/>
      <w:lvlJc w:val="left"/>
      <w:pPr>
        <w:tabs>
          <w:tab w:val="num" w:pos="1440"/>
        </w:tabs>
        <w:ind w:left="1440" w:hanging="360"/>
      </w:pPr>
      <w:rPr>
        <w:rFonts w:ascii="Arial" w:hAnsi="Arial" w:hint="default"/>
      </w:rPr>
    </w:lvl>
    <w:lvl w:ilvl="2" w:tplc="FD2C2F20" w:tentative="1">
      <w:start w:val="1"/>
      <w:numFmt w:val="bullet"/>
      <w:lvlText w:val="•"/>
      <w:lvlJc w:val="left"/>
      <w:pPr>
        <w:tabs>
          <w:tab w:val="num" w:pos="2160"/>
        </w:tabs>
        <w:ind w:left="2160" w:hanging="360"/>
      </w:pPr>
      <w:rPr>
        <w:rFonts w:ascii="Arial" w:hAnsi="Arial" w:hint="default"/>
      </w:rPr>
    </w:lvl>
    <w:lvl w:ilvl="3" w:tplc="69BA8058" w:tentative="1">
      <w:start w:val="1"/>
      <w:numFmt w:val="bullet"/>
      <w:lvlText w:val="•"/>
      <w:lvlJc w:val="left"/>
      <w:pPr>
        <w:tabs>
          <w:tab w:val="num" w:pos="2880"/>
        </w:tabs>
        <w:ind w:left="2880" w:hanging="360"/>
      </w:pPr>
      <w:rPr>
        <w:rFonts w:ascii="Arial" w:hAnsi="Arial" w:hint="default"/>
      </w:rPr>
    </w:lvl>
    <w:lvl w:ilvl="4" w:tplc="4364C012" w:tentative="1">
      <w:start w:val="1"/>
      <w:numFmt w:val="bullet"/>
      <w:lvlText w:val="•"/>
      <w:lvlJc w:val="left"/>
      <w:pPr>
        <w:tabs>
          <w:tab w:val="num" w:pos="3600"/>
        </w:tabs>
        <w:ind w:left="3600" w:hanging="360"/>
      </w:pPr>
      <w:rPr>
        <w:rFonts w:ascii="Arial" w:hAnsi="Arial" w:hint="default"/>
      </w:rPr>
    </w:lvl>
    <w:lvl w:ilvl="5" w:tplc="FE86FF98" w:tentative="1">
      <w:start w:val="1"/>
      <w:numFmt w:val="bullet"/>
      <w:lvlText w:val="•"/>
      <w:lvlJc w:val="left"/>
      <w:pPr>
        <w:tabs>
          <w:tab w:val="num" w:pos="4320"/>
        </w:tabs>
        <w:ind w:left="4320" w:hanging="360"/>
      </w:pPr>
      <w:rPr>
        <w:rFonts w:ascii="Arial" w:hAnsi="Arial" w:hint="default"/>
      </w:rPr>
    </w:lvl>
    <w:lvl w:ilvl="6" w:tplc="26D87180" w:tentative="1">
      <w:start w:val="1"/>
      <w:numFmt w:val="bullet"/>
      <w:lvlText w:val="•"/>
      <w:lvlJc w:val="left"/>
      <w:pPr>
        <w:tabs>
          <w:tab w:val="num" w:pos="5040"/>
        </w:tabs>
        <w:ind w:left="5040" w:hanging="360"/>
      </w:pPr>
      <w:rPr>
        <w:rFonts w:ascii="Arial" w:hAnsi="Arial" w:hint="default"/>
      </w:rPr>
    </w:lvl>
    <w:lvl w:ilvl="7" w:tplc="DA3A8334" w:tentative="1">
      <w:start w:val="1"/>
      <w:numFmt w:val="bullet"/>
      <w:lvlText w:val="•"/>
      <w:lvlJc w:val="left"/>
      <w:pPr>
        <w:tabs>
          <w:tab w:val="num" w:pos="5760"/>
        </w:tabs>
        <w:ind w:left="5760" w:hanging="360"/>
      </w:pPr>
      <w:rPr>
        <w:rFonts w:ascii="Arial" w:hAnsi="Arial" w:hint="default"/>
      </w:rPr>
    </w:lvl>
    <w:lvl w:ilvl="8" w:tplc="D72661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8234C35"/>
    <w:multiLevelType w:val="multilevel"/>
    <w:tmpl w:val="0AEC46D4"/>
    <w:lvl w:ilvl="0">
      <w:start w:val="1"/>
      <w:numFmt w:val="bullet"/>
      <w:pStyle w:val="ListParagraph"/>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rPr>
    </w:lvl>
    <w:lvl w:ilvl="2">
      <w:start w:val="1"/>
      <w:numFmt w:val="bullet"/>
      <w:lvlText w:val="o"/>
      <w:lvlJc w:val="left"/>
      <w:pPr>
        <w:ind w:left="2160" w:hanging="360"/>
      </w:pPr>
      <w:rPr>
        <w:rFonts w:ascii="Courier New" w:hAnsi="Courier New" w:hint="default"/>
        <w:color w:val="464547"/>
        <w:sz w:val="18"/>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DF1747B"/>
    <w:multiLevelType w:val="hybridMultilevel"/>
    <w:tmpl w:val="02805DB4"/>
    <w:lvl w:ilvl="0" w:tplc="4732C088">
      <w:start w:val="1"/>
      <w:numFmt w:val="bullet"/>
      <w:lvlText w:val=""/>
      <w:lvlJc w:val="left"/>
      <w:pPr>
        <w:ind w:left="720" w:hanging="360"/>
      </w:pPr>
      <w:rPr>
        <w:rFonts w:ascii="Symbol" w:hAnsi="Symbol" w:hint="default"/>
        <w:color w:val="32B6CE"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66B27"/>
    <w:multiLevelType w:val="hybridMultilevel"/>
    <w:tmpl w:val="F8B2784A"/>
    <w:lvl w:ilvl="0" w:tplc="27567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2600BF"/>
    <w:multiLevelType w:val="hybridMultilevel"/>
    <w:tmpl w:val="10423AF2"/>
    <w:lvl w:ilvl="0" w:tplc="27567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780A60"/>
    <w:multiLevelType w:val="multilevel"/>
    <w:tmpl w:val="93940EAA"/>
    <w:lvl w:ilvl="0">
      <w:start w:val="1"/>
      <w:numFmt w:val="decimal"/>
      <w:pStyle w:val="Heading1"/>
      <w:lvlText w:val="%1"/>
      <w:lvlJc w:val="left"/>
      <w:pPr>
        <w:ind w:left="360" w:hanging="360"/>
      </w:pPr>
      <w:rPr>
        <w:rFonts w:hint="default"/>
        <w:caps w:val="0"/>
      </w:rPr>
    </w:lvl>
    <w:lvl w:ilvl="1">
      <w:start w:val="1"/>
      <w:numFmt w:val="decimal"/>
      <w:pStyle w:val="Heading2"/>
      <w:lvlText w:val="%1.%2."/>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701" w:hanging="170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themeColor="text1"/>
      </w:rPr>
    </w:lvl>
    <w:lvl w:ilvl="2">
      <w:start w:val="1"/>
      <w:numFmt w:val="bullet"/>
      <w:lvlText w:val=""/>
      <w:lvlJc w:val="left"/>
      <w:pPr>
        <w:ind w:left="2160" w:hanging="360"/>
      </w:pPr>
      <w:rPr>
        <w:rFonts w:ascii="Symbol" w:hAnsi="Symbol" w:hint="default"/>
        <w:color w:val="464547" w:themeColor="text1"/>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3536724"/>
    <w:multiLevelType w:val="multilevel"/>
    <w:tmpl w:val="8E4C61EC"/>
    <w:styleLink w:val="Style5"/>
    <w:lvl w:ilvl="0">
      <w:numFmt w:val="none"/>
      <w:lvlText w:val="Note:"/>
      <w:lvlJc w:val="left"/>
      <w:pPr>
        <w:tabs>
          <w:tab w:val="num" w:pos="357"/>
        </w:tabs>
        <w:ind w:left="360" w:hanging="360"/>
      </w:pPr>
      <w:rPr>
        <w:rFonts w:ascii="Trebuchet MS" w:hAnsi="Trebuchet MS" w:hint="default"/>
        <w:b/>
        <w:i w:val="0"/>
        <w:color w:val="1A9CB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B44CAC"/>
    <w:multiLevelType w:val="multilevel"/>
    <w:tmpl w:val="4DD44DA0"/>
    <w:styleLink w:val="Style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right"/>
      <w:pPr>
        <w:ind w:left="0" w:firstLine="113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521095E"/>
    <w:multiLevelType w:val="multilevel"/>
    <w:tmpl w:val="518485D8"/>
    <w:lvl w:ilvl="0">
      <w:start w:val="1"/>
      <w:numFmt w:val="bullet"/>
      <w:pStyle w:val="TableBulletList"/>
      <w:lvlText w:val=""/>
      <w:lvlJc w:val="left"/>
      <w:pPr>
        <w:ind w:left="340" w:hanging="340"/>
      </w:pPr>
      <w:rPr>
        <w:rFonts w:ascii="Symbol" w:hAnsi="Symbol" w:hint="default"/>
        <w:color w:val="1A9CB0"/>
      </w:rPr>
    </w:lvl>
    <w:lvl w:ilvl="1">
      <w:start w:val="1"/>
      <w:numFmt w:val="bullet"/>
      <w:lvlText w:val=""/>
      <w:lvlJc w:val="left"/>
      <w:pPr>
        <w:ind w:left="680" w:hanging="340"/>
      </w:pPr>
      <w:rPr>
        <w:rFonts w:ascii="Symbol" w:hAnsi="Symbol" w:hint="default"/>
        <w:color w:val="464547"/>
      </w:rPr>
    </w:lvl>
    <w:lvl w:ilvl="2">
      <w:start w:val="1"/>
      <w:numFmt w:val="bullet"/>
      <w:lvlText w:val="o"/>
      <w:lvlJc w:val="left"/>
      <w:pPr>
        <w:ind w:left="1021" w:hanging="341"/>
      </w:pPr>
      <w:rPr>
        <w:rFonts w:ascii="Courier New" w:hAnsi="Courier New"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70C37B1"/>
    <w:multiLevelType w:val="multilevel"/>
    <w:tmpl w:val="93361448"/>
    <w:styleLink w:val="Style3"/>
    <w:lvl w:ilvl="0">
      <w:start w:val="1"/>
      <w:numFmt w:val="decimal"/>
      <w:lvlText w:val="%1."/>
      <w:lvlJc w:val="left"/>
      <w:pPr>
        <w:ind w:left="0" w:firstLine="0"/>
      </w:pPr>
      <w:rPr>
        <w:rFonts w:hint="default"/>
      </w:rPr>
    </w:lvl>
    <w:lvl w:ilvl="1">
      <w:start w:val="1"/>
      <w:numFmt w:val="decimal"/>
      <w:lvlText w:val="%1.%2."/>
      <w:lvlJc w:val="left"/>
      <w:pPr>
        <w:ind w:left="0" w:firstLine="0"/>
      </w:pPr>
      <w:rPr>
        <w:rFonts w:asciiTheme="majorHAnsi" w:hAnsiTheme="majorHAnsi"/>
        <w:b w:val="0"/>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right"/>
      <w:pPr>
        <w:ind w:left="0" w:firstLine="113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E855A40"/>
    <w:multiLevelType w:val="multilevel"/>
    <w:tmpl w:val="62FE2F30"/>
    <w:lvl w:ilvl="0">
      <w:start w:val="1"/>
      <w:numFmt w:val="upperLetter"/>
      <w:pStyle w:val="AppendixLevel1"/>
      <w:lvlText w:val="Appendix %1."/>
      <w:lvlJc w:val="left"/>
      <w:pPr>
        <w:ind w:left="720" w:hanging="720"/>
      </w:pPr>
      <w:rPr>
        <w:rFonts w:hint="default"/>
        <w:caps/>
        <w:strike w:val="0"/>
        <w:dstrike w:val="0"/>
        <w:vanish w:val="0"/>
        <w:vertAlign w:val="baseline"/>
      </w:rPr>
    </w:lvl>
    <w:lvl w:ilvl="1">
      <w:start w:val="1"/>
      <w:numFmt w:val="decimal"/>
      <w:pStyle w:val="AppendixLevel2"/>
      <w:lvlText w:val="Appendix %1.%2."/>
      <w:lvlJc w:val="left"/>
      <w:pPr>
        <w:ind w:left="1440" w:hanging="1440"/>
      </w:pPr>
      <w:rPr>
        <w:rFonts w:hint="default"/>
        <w:caps/>
        <w:strike w:val="0"/>
        <w:dstrike w:val="0"/>
        <w:vanish w:val="0"/>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0A444EE"/>
    <w:multiLevelType w:val="multilevel"/>
    <w:tmpl w:val="01EE42B2"/>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A87024E"/>
    <w:multiLevelType w:val="hybridMultilevel"/>
    <w:tmpl w:val="343A273A"/>
    <w:lvl w:ilvl="0" w:tplc="1E840286">
      <w:start w:val="1"/>
      <w:numFmt w:val="bullet"/>
      <w:lvlText w:val="•"/>
      <w:lvlJc w:val="left"/>
      <w:pPr>
        <w:tabs>
          <w:tab w:val="num" w:pos="720"/>
        </w:tabs>
        <w:ind w:left="720" w:hanging="360"/>
      </w:pPr>
      <w:rPr>
        <w:rFonts w:ascii="Arial" w:hAnsi="Arial" w:hint="default"/>
      </w:rPr>
    </w:lvl>
    <w:lvl w:ilvl="1" w:tplc="4FF269A2" w:tentative="1">
      <w:start w:val="1"/>
      <w:numFmt w:val="bullet"/>
      <w:lvlText w:val="•"/>
      <w:lvlJc w:val="left"/>
      <w:pPr>
        <w:tabs>
          <w:tab w:val="num" w:pos="1440"/>
        </w:tabs>
        <w:ind w:left="1440" w:hanging="360"/>
      </w:pPr>
      <w:rPr>
        <w:rFonts w:ascii="Arial" w:hAnsi="Arial" w:hint="default"/>
      </w:rPr>
    </w:lvl>
    <w:lvl w:ilvl="2" w:tplc="0778D992" w:tentative="1">
      <w:start w:val="1"/>
      <w:numFmt w:val="bullet"/>
      <w:lvlText w:val="•"/>
      <w:lvlJc w:val="left"/>
      <w:pPr>
        <w:tabs>
          <w:tab w:val="num" w:pos="2160"/>
        </w:tabs>
        <w:ind w:left="2160" w:hanging="360"/>
      </w:pPr>
      <w:rPr>
        <w:rFonts w:ascii="Arial" w:hAnsi="Arial" w:hint="default"/>
      </w:rPr>
    </w:lvl>
    <w:lvl w:ilvl="3" w:tplc="51384A68" w:tentative="1">
      <w:start w:val="1"/>
      <w:numFmt w:val="bullet"/>
      <w:lvlText w:val="•"/>
      <w:lvlJc w:val="left"/>
      <w:pPr>
        <w:tabs>
          <w:tab w:val="num" w:pos="2880"/>
        </w:tabs>
        <w:ind w:left="2880" w:hanging="360"/>
      </w:pPr>
      <w:rPr>
        <w:rFonts w:ascii="Arial" w:hAnsi="Arial" w:hint="default"/>
      </w:rPr>
    </w:lvl>
    <w:lvl w:ilvl="4" w:tplc="CA047C48" w:tentative="1">
      <w:start w:val="1"/>
      <w:numFmt w:val="bullet"/>
      <w:lvlText w:val="•"/>
      <w:lvlJc w:val="left"/>
      <w:pPr>
        <w:tabs>
          <w:tab w:val="num" w:pos="3600"/>
        </w:tabs>
        <w:ind w:left="3600" w:hanging="360"/>
      </w:pPr>
      <w:rPr>
        <w:rFonts w:ascii="Arial" w:hAnsi="Arial" w:hint="default"/>
      </w:rPr>
    </w:lvl>
    <w:lvl w:ilvl="5" w:tplc="459E1548" w:tentative="1">
      <w:start w:val="1"/>
      <w:numFmt w:val="bullet"/>
      <w:lvlText w:val="•"/>
      <w:lvlJc w:val="left"/>
      <w:pPr>
        <w:tabs>
          <w:tab w:val="num" w:pos="4320"/>
        </w:tabs>
        <w:ind w:left="4320" w:hanging="360"/>
      </w:pPr>
      <w:rPr>
        <w:rFonts w:ascii="Arial" w:hAnsi="Arial" w:hint="default"/>
      </w:rPr>
    </w:lvl>
    <w:lvl w:ilvl="6" w:tplc="C70E0C34" w:tentative="1">
      <w:start w:val="1"/>
      <w:numFmt w:val="bullet"/>
      <w:lvlText w:val="•"/>
      <w:lvlJc w:val="left"/>
      <w:pPr>
        <w:tabs>
          <w:tab w:val="num" w:pos="5040"/>
        </w:tabs>
        <w:ind w:left="5040" w:hanging="360"/>
      </w:pPr>
      <w:rPr>
        <w:rFonts w:ascii="Arial" w:hAnsi="Arial" w:hint="default"/>
      </w:rPr>
    </w:lvl>
    <w:lvl w:ilvl="7" w:tplc="749853AA" w:tentative="1">
      <w:start w:val="1"/>
      <w:numFmt w:val="bullet"/>
      <w:lvlText w:val="•"/>
      <w:lvlJc w:val="left"/>
      <w:pPr>
        <w:tabs>
          <w:tab w:val="num" w:pos="5760"/>
        </w:tabs>
        <w:ind w:left="5760" w:hanging="360"/>
      </w:pPr>
      <w:rPr>
        <w:rFonts w:ascii="Arial" w:hAnsi="Arial" w:hint="default"/>
      </w:rPr>
    </w:lvl>
    <w:lvl w:ilvl="8" w:tplc="06B0FB8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673113"/>
    <w:multiLevelType w:val="hybridMultilevel"/>
    <w:tmpl w:val="AA983E32"/>
    <w:lvl w:ilvl="0" w:tplc="4732C088">
      <w:start w:val="1"/>
      <w:numFmt w:val="bullet"/>
      <w:lvlText w:val=""/>
      <w:lvlJc w:val="left"/>
      <w:pPr>
        <w:ind w:left="720" w:hanging="360"/>
      </w:pPr>
      <w:rPr>
        <w:rFonts w:ascii="Symbol" w:hAnsi="Symbol" w:hint="default"/>
        <w:color w:val="32B6CE" w:themeColor="accent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593159"/>
    <w:multiLevelType w:val="hybridMultilevel"/>
    <w:tmpl w:val="E94801E8"/>
    <w:lvl w:ilvl="0" w:tplc="A5427274">
      <w:numFmt w:val="bullet"/>
      <w:lvlText w:val="-"/>
      <w:lvlJc w:val="left"/>
      <w:pPr>
        <w:ind w:left="720" w:hanging="360"/>
      </w:pPr>
      <w:rPr>
        <w:rFonts w:ascii="Calibri" w:eastAsiaTheme="minorHAns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F61ED9"/>
    <w:multiLevelType w:val="multilevel"/>
    <w:tmpl w:val="7576CAA6"/>
    <w:lvl w:ilvl="0">
      <w:numFmt w:val="none"/>
      <w:pStyle w:val="NoteStyle"/>
      <w:suff w:val="space"/>
      <w:lvlText w:val="Note:"/>
      <w:lvlJc w:val="left"/>
      <w:pPr>
        <w:ind w:left="964" w:hanging="624"/>
      </w:pPr>
      <w:rPr>
        <w:rFonts w:hint="default"/>
        <w:b/>
        <w:bCs w:val="0"/>
        <w:i w:val="0"/>
        <w:iCs w:val="0"/>
        <w:caps w:val="0"/>
        <w:smallCaps w:val="0"/>
        <w:strike w:val="0"/>
        <w:dstrike w:val="0"/>
        <w:outline w:val="0"/>
        <w:shadow w:val="0"/>
        <w:emboss w:val="0"/>
        <w:imprint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214006550">
    <w:abstractNumId w:val="13"/>
  </w:num>
  <w:num w:numId="2" w16cid:durableId="1438060347">
    <w:abstractNumId w:val="8"/>
  </w:num>
  <w:num w:numId="3" w16cid:durableId="1157653300">
    <w:abstractNumId w:val="12"/>
  </w:num>
  <w:num w:numId="4" w16cid:durableId="1896699549">
    <w:abstractNumId w:val="6"/>
  </w:num>
  <w:num w:numId="5" w16cid:durableId="689139161">
    <w:abstractNumId w:val="0"/>
  </w:num>
  <w:num w:numId="6" w16cid:durableId="2139298820">
    <w:abstractNumId w:val="17"/>
  </w:num>
  <w:num w:numId="7" w16cid:durableId="1427845014">
    <w:abstractNumId w:val="15"/>
  </w:num>
  <w:num w:numId="8" w16cid:durableId="1233547340">
    <w:abstractNumId w:val="5"/>
  </w:num>
  <w:num w:numId="9" w16cid:durableId="747508273">
    <w:abstractNumId w:val="14"/>
  </w:num>
  <w:num w:numId="10" w16cid:durableId="760225067">
    <w:abstractNumId w:val="23"/>
  </w:num>
  <w:num w:numId="11" w16cid:durableId="747921943">
    <w:abstractNumId w:val="19"/>
  </w:num>
  <w:num w:numId="12" w16cid:durableId="124738254">
    <w:abstractNumId w:val="18"/>
  </w:num>
  <w:num w:numId="13" w16cid:durableId="1026520583">
    <w:abstractNumId w:val="5"/>
    <w:lvlOverride w:ilvl="0">
      <w:lvl w:ilvl="0">
        <w:start w:val="1"/>
        <w:numFmt w:val="decimal"/>
        <w:pStyle w:val="NumberedList"/>
        <w:lvlText w:val="%1."/>
        <w:lvlJc w:val="left"/>
        <w:pPr>
          <w:ind w:left="720" w:hanging="360"/>
        </w:pPr>
        <w:rPr>
          <w:rFonts w:ascii="Trebuchet MS" w:hAnsi="Trebuchet MS" w:hint="default"/>
          <w:color w:val="1A9CB0"/>
        </w:rPr>
      </w:lvl>
    </w:lvlOverride>
    <w:lvlOverride w:ilvl="1">
      <w:lvl w:ilvl="1">
        <w:start w:val="1"/>
        <w:numFmt w:val="lowerLetter"/>
        <w:lvlText w:val="%2."/>
        <w:lvlJc w:val="left"/>
        <w:pPr>
          <w:ind w:left="1440" w:hanging="360"/>
        </w:pPr>
        <w:rPr>
          <w:rFonts w:hint="default"/>
          <w:color w:val="464547"/>
        </w:rPr>
      </w:lvl>
    </w:lvlOverride>
    <w:lvlOverride w:ilvl="2">
      <w:lvl w:ilvl="2">
        <w:start w:val="1"/>
        <w:numFmt w:val="lowerRoman"/>
        <w:lvlText w:val="%3."/>
        <w:lvlJc w:val="right"/>
        <w:pPr>
          <w:ind w:left="2160" w:hanging="180"/>
        </w:pPr>
        <w:rPr>
          <w:rFonts w:hint="default"/>
          <w:color w:val="464547"/>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1293560549">
    <w:abstractNumId w:val="2"/>
  </w:num>
  <w:num w:numId="15" w16cid:durableId="109858696">
    <w:abstractNumId w:val="16"/>
  </w:num>
  <w:num w:numId="16" w16cid:durableId="1247543406">
    <w:abstractNumId w:val="4"/>
  </w:num>
  <w:num w:numId="17" w16cid:durableId="348289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211084">
    <w:abstractNumId w:val="12"/>
  </w:num>
  <w:num w:numId="19" w16cid:durableId="637493342">
    <w:abstractNumId w:val="21"/>
  </w:num>
  <w:num w:numId="20" w16cid:durableId="1887642291">
    <w:abstractNumId w:val="20"/>
  </w:num>
  <w:num w:numId="21" w16cid:durableId="1454599047">
    <w:abstractNumId w:val="7"/>
  </w:num>
  <w:num w:numId="22" w16cid:durableId="2118013458">
    <w:abstractNumId w:val="1"/>
  </w:num>
  <w:num w:numId="23" w16cid:durableId="9234878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8284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582502">
    <w:abstractNumId w:val="9"/>
  </w:num>
  <w:num w:numId="26" w16cid:durableId="80225741">
    <w:abstractNumId w:val="22"/>
  </w:num>
  <w:num w:numId="27" w16cid:durableId="721444544">
    <w:abstractNumId w:val="3"/>
  </w:num>
  <w:num w:numId="28" w16cid:durableId="10647771">
    <w:abstractNumId w:val="8"/>
  </w:num>
  <w:num w:numId="29" w16cid:durableId="1616249033">
    <w:abstractNumId w:val="12"/>
  </w:num>
  <w:num w:numId="30" w16cid:durableId="224219970">
    <w:abstractNumId w:val="10"/>
  </w:num>
  <w:num w:numId="31" w16cid:durableId="226696575">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0" w:nlCheck="1" w:checkStyle="0"/>
  <w:activeWritingStyle w:appName="MSWord" w:lang="en-US" w:vendorID="64" w:dllVersion="0" w:nlCheck="1" w:checkStyle="0"/>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xNzAzM7Y0NDUyMLdQ0lEKTi0uzszPAykwqgUAn83SESwAAAA="/>
  </w:docVars>
  <w:rsids>
    <w:rsidRoot w:val="00A75D16"/>
    <w:rsid w:val="00000A02"/>
    <w:rsid w:val="0000264E"/>
    <w:rsid w:val="00003E29"/>
    <w:rsid w:val="00006CFD"/>
    <w:rsid w:val="0000702D"/>
    <w:rsid w:val="00016407"/>
    <w:rsid w:val="00020282"/>
    <w:rsid w:val="00020A0D"/>
    <w:rsid w:val="00025762"/>
    <w:rsid w:val="00025B34"/>
    <w:rsid w:val="0002604B"/>
    <w:rsid w:val="00026063"/>
    <w:rsid w:val="00026520"/>
    <w:rsid w:val="00027BF1"/>
    <w:rsid w:val="00033471"/>
    <w:rsid w:val="00037818"/>
    <w:rsid w:val="00037B0E"/>
    <w:rsid w:val="00037F39"/>
    <w:rsid w:val="0004096C"/>
    <w:rsid w:val="00043DFC"/>
    <w:rsid w:val="00045067"/>
    <w:rsid w:val="00052636"/>
    <w:rsid w:val="0005455D"/>
    <w:rsid w:val="00056D43"/>
    <w:rsid w:val="00060037"/>
    <w:rsid w:val="000608E0"/>
    <w:rsid w:val="00064598"/>
    <w:rsid w:val="00066150"/>
    <w:rsid w:val="00071711"/>
    <w:rsid w:val="0007188D"/>
    <w:rsid w:val="00072D99"/>
    <w:rsid w:val="00074D2B"/>
    <w:rsid w:val="000769EA"/>
    <w:rsid w:val="00085559"/>
    <w:rsid w:val="00085BD6"/>
    <w:rsid w:val="00085ECF"/>
    <w:rsid w:val="00092730"/>
    <w:rsid w:val="00097279"/>
    <w:rsid w:val="00097DF3"/>
    <w:rsid w:val="000A1968"/>
    <w:rsid w:val="000A3309"/>
    <w:rsid w:val="000A6CEF"/>
    <w:rsid w:val="000B42FD"/>
    <w:rsid w:val="000C0661"/>
    <w:rsid w:val="000C27B1"/>
    <w:rsid w:val="000C6C36"/>
    <w:rsid w:val="000C7183"/>
    <w:rsid w:val="000C7BE0"/>
    <w:rsid w:val="000D089B"/>
    <w:rsid w:val="000E1642"/>
    <w:rsid w:val="000E387A"/>
    <w:rsid w:val="000E54B5"/>
    <w:rsid w:val="000E7AC1"/>
    <w:rsid w:val="000F0531"/>
    <w:rsid w:val="000F23D2"/>
    <w:rsid w:val="000F2BEC"/>
    <w:rsid w:val="000F3BCB"/>
    <w:rsid w:val="000F41F1"/>
    <w:rsid w:val="001016EE"/>
    <w:rsid w:val="00101CF0"/>
    <w:rsid w:val="00102FD7"/>
    <w:rsid w:val="0011316A"/>
    <w:rsid w:val="00114E98"/>
    <w:rsid w:val="001155E8"/>
    <w:rsid w:val="00115CA0"/>
    <w:rsid w:val="00124012"/>
    <w:rsid w:val="00125E62"/>
    <w:rsid w:val="00126E45"/>
    <w:rsid w:val="00130AB2"/>
    <w:rsid w:val="00141DD0"/>
    <w:rsid w:val="0014672E"/>
    <w:rsid w:val="001513C7"/>
    <w:rsid w:val="0015429F"/>
    <w:rsid w:val="00157CBE"/>
    <w:rsid w:val="00161F34"/>
    <w:rsid w:val="001624DD"/>
    <w:rsid w:val="0017052B"/>
    <w:rsid w:val="001740B6"/>
    <w:rsid w:val="00175C3C"/>
    <w:rsid w:val="001776DF"/>
    <w:rsid w:val="00181505"/>
    <w:rsid w:val="00191090"/>
    <w:rsid w:val="00192B99"/>
    <w:rsid w:val="0019371B"/>
    <w:rsid w:val="00195A96"/>
    <w:rsid w:val="00196691"/>
    <w:rsid w:val="00196874"/>
    <w:rsid w:val="0019705C"/>
    <w:rsid w:val="001A4551"/>
    <w:rsid w:val="001A5FE5"/>
    <w:rsid w:val="001B0BC1"/>
    <w:rsid w:val="001B14A4"/>
    <w:rsid w:val="001B6F13"/>
    <w:rsid w:val="001C488B"/>
    <w:rsid w:val="001C527B"/>
    <w:rsid w:val="001C778A"/>
    <w:rsid w:val="001D01B0"/>
    <w:rsid w:val="001E5331"/>
    <w:rsid w:val="001E637F"/>
    <w:rsid w:val="001F3FD8"/>
    <w:rsid w:val="002001FC"/>
    <w:rsid w:val="002006E1"/>
    <w:rsid w:val="0020112D"/>
    <w:rsid w:val="00212049"/>
    <w:rsid w:val="00213611"/>
    <w:rsid w:val="0021569B"/>
    <w:rsid w:val="002204C6"/>
    <w:rsid w:val="0022062D"/>
    <w:rsid w:val="002233F8"/>
    <w:rsid w:val="00233609"/>
    <w:rsid w:val="0023387C"/>
    <w:rsid w:val="002341FB"/>
    <w:rsid w:val="00237ED6"/>
    <w:rsid w:val="002512C6"/>
    <w:rsid w:val="0025144D"/>
    <w:rsid w:val="00256E1C"/>
    <w:rsid w:val="0025786F"/>
    <w:rsid w:val="00257BA0"/>
    <w:rsid w:val="0026241D"/>
    <w:rsid w:val="002641E9"/>
    <w:rsid w:val="00264558"/>
    <w:rsid w:val="00265285"/>
    <w:rsid w:val="002768CE"/>
    <w:rsid w:val="0027702D"/>
    <w:rsid w:val="00282109"/>
    <w:rsid w:val="00283DB1"/>
    <w:rsid w:val="00286C91"/>
    <w:rsid w:val="0029049F"/>
    <w:rsid w:val="002909FA"/>
    <w:rsid w:val="00293797"/>
    <w:rsid w:val="00294556"/>
    <w:rsid w:val="002953B1"/>
    <w:rsid w:val="00296C1D"/>
    <w:rsid w:val="002A3899"/>
    <w:rsid w:val="002A3F44"/>
    <w:rsid w:val="002A6F1C"/>
    <w:rsid w:val="002B019B"/>
    <w:rsid w:val="002B06E7"/>
    <w:rsid w:val="002B18DB"/>
    <w:rsid w:val="002B392A"/>
    <w:rsid w:val="002B5EEC"/>
    <w:rsid w:val="002C1635"/>
    <w:rsid w:val="002C2FD1"/>
    <w:rsid w:val="002C403F"/>
    <w:rsid w:val="002D13D3"/>
    <w:rsid w:val="002D48A7"/>
    <w:rsid w:val="002E2729"/>
    <w:rsid w:val="002F08CB"/>
    <w:rsid w:val="002F0D1E"/>
    <w:rsid w:val="00303998"/>
    <w:rsid w:val="00310EDF"/>
    <w:rsid w:val="0031545A"/>
    <w:rsid w:val="00317C51"/>
    <w:rsid w:val="00323840"/>
    <w:rsid w:val="0032524E"/>
    <w:rsid w:val="003362E8"/>
    <w:rsid w:val="003519B5"/>
    <w:rsid w:val="0037107A"/>
    <w:rsid w:val="00371236"/>
    <w:rsid w:val="00380295"/>
    <w:rsid w:val="0038457A"/>
    <w:rsid w:val="0038557C"/>
    <w:rsid w:val="00385E2C"/>
    <w:rsid w:val="00386B02"/>
    <w:rsid w:val="00386B49"/>
    <w:rsid w:val="00387281"/>
    <w:rsid w:val="00390B26"/>
    <w:rsid w:val="003954C4"/>
    <w:rsid w:val="00397D22"/>
    <w:rsid w:val="003A4278"/>
    <w:rsid w:val="003A55C5"/>
    <w:rsid w:val="003A6868"/>
    <w:rsid w:val="003A7AE3"/>
    <w:rsid w:val="003B0926"/>
    <w:rsid w:val="003B1164"/>
    <w:rsid w:val="003B5C5D"/>
    <w:rsid w:val="003C7A77"/>
    <w:rsid w:val="003D3838"/>
    <w:rsid w:val="003D6D5C"/>
    <w:rsid w:val="003E0726"/>
    <w:rsid w:val="003E42FE"/>
    <w:rsid w:val="003E5E25"/>
    <w:rsid w:val="003F1562"/>
    <w:rsid w:val="003F4864"/>
    <w:rsid w:val="003F7F1B"/>
    <w:rsid w:val="00410997"/>
    <w:rsid w:val="004124B6"/>
    <w:rsid w:val="004167A6"/>
    <w:rsid w:val="004168B8"/>
    <w:rsid w:val="00420A84"/>
    <w:rsid w:val="004220B8"/>
    <w:rsid w:val="00427BD7"/>
    <w:rsid w:val="00430DFF"/>
    <w:rsid w:val="00431889"/>
    <w:rsid w:val="004319BC"/>
    <w:rsid w:val="00431CE5"/>
    <w:rsid w:val="00432360"/>
    <w:rsid w:val="00435918"/>
    <w:rsid w:val="004375DC"/>
    <w:rsid w:val="0044109D"/>
    <w:rsid w:val="004418F8"/>
    <w:rsid w:val="00450AD5"/>
    <w:rsid w:val="00451265"/>
    <w:rsid w:val="004525BF"/>
    <w:rsid w:val="00473F93"/>
    <w:rsid w:val="0047538D"/>
    <w:rsid w:val="00475927"/>
    <w:rsid w:val="00480E76"/>
    <w:rsid w:val="004811ED"/>
    <w:rsid w:val="00493DC9"/>
    <w:rsid w:val="004A5B16"/>
    <w:rsid w:val="004B2AAD"/>
    <w:rsid w:val="004C2E20"/>
    <w:rsid w:val="004C58F2"/>
    <w:rsid w:val="004C5DD3"/>
    <w:rsid w:val="004D2331"/>
    <w:rsid w:val="004D3D9E"/>
    <w:rsid w:val="004E20FB"/>
    <w:rsid w:val="004E2F4C"/>
    <w:rsid w:val="004E4D6B"/>
    <w:rsid w:val="004E6F59"/>
    <w:rsid w:val="00502932"/>
    <w:rsid w:val="00503E41"/>
    <w:rsid w:val="00505EC4"/>
    <w:rsid w:val="005068D8"/>
    <w:rsid w:val="005108F0"/>
    <w:rsid w:val="00510DAE"/>
    <w:rsid w:val="00510FD6"/>
    <w:rsid w:val="00516987"/>
    <w:rsid w:val="00521311"/>
    <w:rsid w:val="00526512"/>
    <w:rsid w:val="00530094"/>
    <w:rsid w:val="005333D7"/>
    <w:rsid w:val="0053535A"/>
    <w:rsid w:val="00546B9C"/>
    <w:rsid w:val="00551832"/>
    <w:rsid w:val="0055563E"/>
    <w:rsid w:val="00561E32"/>
    <w:rsid w:val="00564842"/>
    <w:rsid w:val="005653CE"/>
    <w:rsid w:val="00566531"/>
    <w:rsid w:val="00573FC5"/>
    <w:rsid w:val="005750DA"/>
    <w:rsid w:val="00576E7B"/>
    <w:rsid w:val="0058605F"/>
    <w:rsid w:val="0059075F"/>
    <w:rsid w:val="00591175"/>
    <w:rsid w:val="00591E7A"/>
    <w:rsid w:val="005942E0"/>
    <w:rsid w:val="00594320"/>
    <w:rsid w:val="005954C7"/>
    <w:rsid w:val="005967BF"/>
    <w:rsid w:val="005A14F6"/>
    <w:rsid w:val="005B2D63"/>
    <w:rsid w:val="005B4796"/>
    <w:rsid w:val="005B60C1"/>
    <w:rsid w:val="005C28E9"/>
    <w:rsid w:val="005C3E6B"/>
    <w:rsid w:val="005C5151"/>
    <w:rsid w:val="005C67FB"/>
    <w:rsid w:val="005C6906"/>
    <w:rsid w:val="005D3F44"/>
    <w:rsid w:val="005D6F87"/>
    <w:rsid w:val="005E2BC2"/>
    <w:rsid w:val="005E52FC"/>
    <w:rsid w:val="005F23E1"/>
    <w:rsid w:val="005F2934"/>
    <w:rsid w:val="005F53A0"/>
    <w:rsid w:val="00600570"/>
    <w:rsid w:val="00606B4E"/>
    <w:rsid w:val="00610E92"/>
    <w:rsid w:val="006132A7"/>
    <w:rsid w:val="0061440E"/>
    <w:rsid w:val="006163D2"/>
    <w:rsid w:val="0061723E"/>
    <w:rsid w:val="0061727D"/>
    <w:rsid w:val="00621DF1"/>
    <w:rsid w:val="0062548E"/>
    <w:rsid w:val="00625CFE"/>
    <w:rsid w:val="006332FF"/>
    <w:rsid w:val="00634B1C"/>
    <w:rsid w:val="0063779F"/>
    <w:rsid w:val="00641FE5"/>
    <w:rsid w:val="006426B0"/>
    <w:rsid w:val="00644535"/>
    <w:rsid w:val="0064538A"/>
    <w:rsid w:val="006473EF"/>
    <w:rsid w:val="00653425"/>
    <w:rsid w:val="00655278"/>
    <w:rsid w:val="00657C9E"/>
    <w:rsid w:val="00657F9A"/>
    <w:rsid w:val="006644E8"/>
    <w:rsid w:val="006647E9"/>
    <w:rsid w:val="00664D0B"/>
    <w:rsid w:val="00664D59"/>
    <w:rsid w:val="00675311"/>
    <w:rsid w:val="00680FD3"/>
    <w:rsid w:val="00683D6B"/>
    <w:rsid w:val="00686C13"/>
    <w:rsid w:val="00691629"/>
    <w:rsid w:val="006920D6"/>
    <w:rsid w:val="006943C9"/>
    <w:rsid w:val="006946BC"/>
    <w:rsid w:val="006A016A"/>
    <w:rsid w:val="006A4BE3"/>
    <w:rsid w:val="006A602B"/>
    <w:rsid w:val="006B0248"/>
    <w:rsid w:val="006B03B1"/>
    <w:rsid w:val="006B26B0"/>
    <w:rsid w:val="006B2A53"/>
    <w:rsid w:val="006B4357"/>
    <w:rsid w:val="006B6D77"/>
    <w:rsid w:val="006C5095"/>
    <w:rsid w:val="006C779F"/>
    <w:rsid w:val="006D111F"/>
    <w:rsid w:val="006E5273"/>
    <w:rsid w:val="006F3352"/>
    <w:rsid w:val="006F4553"/>
    <w:rsid w:val="006F6E2C"/>
    <w:rsid w:val="007000DA"/>
    <w:rsid w:val="007025F7"/>
    <w:rsid w:val="007055F1"/>
    <w:rsid w:val="00705AE8"/>
    <w:rsid w:val="00706304"/>
    <w:rsid w:val="007119C6"/>
    <w:rsid w:val="00712BE8"/>
    <w:rsid w:val="00727DA2"/>
    <w:rsid w:val="00730199"/>
    <w:rsid w:val="00730892"/>
    <w:rsid w:val="007311DA"/>
    <w:rsid w:val="00741D99"/>
    <w:rsid w:val="00741FAE"/>
    <w:rsid w:val="00746F51"/>
    <w:rsid w:val="0075184C"/>
    <w:rsid w:val="00757F93"/>
    <w:rsid w:val="007611FE"/>
    <w:rsid w:val="00761E9B"/>
    <w:rsid w:val="0076341C"/>
    <w:rsid w:val="00765439"/>
    <w:rsid w:val="00766211"/>
    <w:rsid w:val="00766C63"/>
    <w:rsid w:val="00767B91"/>
    <w:rsid w:val="00770A03"/>
    <w:rsid w:val="007710BF"/>
    <w:rsid w:val="00772795"/>
    <w:rsid w:val="007750E0"/>
    <w:rsid w:val="00775BE8"/>
    <w:rsid w:val="0079055C"/>
    <w:rsid w:val="007937FB"/>
    <w:rsid w:val="007959B2"/>
    <w:rsid w:val="007967BC"/>
    <w:rsid w:val="00797337"/>
    <w:rsid w:val="007A5C77"/>
    <w:rsid w:val="007B1DB9"/>
    <w:rsid w:val="007B367D"/>
    <w:rsid w:val="007C6E9E"/>
    <w:rsid w:val="007D66C4"/>
    <w:rsid w:val="007E24DA"/>
    <w:rsid w:val="007E2641"/>
    <w:rsid w:val="007F4112"/>
    <w:rsid w:val="007F48CB"/>
    <w:rsid w:val="00801148"/>
    <w:rsid w:val="00804319"/>
    <w:rsid w:val="008045C1"/>
    <w:rsid w:val="0080637A"/>
    <w:rsid w:val="00806945"/>
    <w:rsid w:val="00806B49"/>
    <w:rsid w:val="00810065"/>
    <w:rsid w:val="00814E0E"/>
    <w:rsid w:val="008150C9"/>
    <w:rsid w:val="00816298"/>
    <w:rsid w:val="00826D94"/>
    <w:rsid w:val="0083295D"/>
    <w:rsid w:val="008365AD"/>
    <w:rsid w:val="00840C67"/>
    <w:rsid w:val="0084238E"/>
    <w:rsid w:val="00843E8D"/>
    <w:rsid w:val="00850DFB"/>
    <w:rsid w:val="00855C47"/>
    <w:rsid w:val="00860ABC"/>
    <w:rsid w:val="008619B8"/>
    <w:rsid w:val="00861FC0"/>
    <w:rsid w:val="0087450E"/>
    <w:rsid w:val="008749FA"/>
    <w:rsid w:val="008818FA"/>
    <w:rsid w:val="00884470"/>
    <w:rsid w:val="008901D8"/>
    <w:rsid w:val="008931CD"/>
    <w:rsid w:val="00893AE1"/>
    <w:rsid w:val="008A3871"/>
    <w:rsid w:val="008A4841"/>
    <w:rsid w:val="008A7430"/>
    <w:rsid w:val="008B0B05"/>
    <w:rsid w:val="008B378D"/>
    <w:rsid w:val="008B4B7F"/>
    <w:rsid w:val="008B7EFC"/>
    <w:rsid w:val="008C1864"/>
    <w:rsid w:val="008C1A40"/>
    <w:rsid w:val="008D2DF5"/>
    <w:rsid w:val="008E275B"/>
    <w:rsid w:val="008E28A3"/>
    <w:rsid w:val="008E3E77"/>
    <w:rsid w:val="008E60F5"/>
    <w:rsid w:val="008F163F"/>
    <w:rsid w:val="008F2FF4"/>
    <w:rsid w:val="008F7C56"/>
    <w:rsid w:val="00900670"/>
    <w:rsid w:val="009042F1"/>
    <w:rsid w:val="00910393"/>
    <w:rsid w:val="0091043A"/>
    <w:rsid w:val="00910EA6"/>
    <w:rsid w:val="00911484"/>
    <w:rsid w:val="0091305C"/>
    <w:rsid w:val="00913774"/>
    <w:rsid w:val="00916A3A"/>
    <w:rsid w:val="00920598"/>
    <w:rsid w:val="009217DA"/>
    <w:rsid w:val="00923745"/>
    <w:rsid w:val="00924234"/>
    <w:rsid w:val="00924AF9"/>
    <w:rsid w:val="00927710"/>
    <w:rsid w:val="009345E3"/>
    <w:rsid w:val="0093711E"/>
    <w:rsid w:val="00940D00"/>
    <w:rsid w:val="0094284F"/>
    <w:rsid w:val="00942C59"/>
    <w:rsid w:val="00947659"/>
    <w:rsid w:val="009531BC"/>
    <w:rsid w:val="00954517"/>
    <w:rsid w:val="0095453C"/>
    <w:rsid w:val="00956257"/>
    <w:rsid w:val="00965A84"/>
    <w:rsid w:val="00966EFA"/>
    <w:rsid w:val="00972867"/>
    <w:rsid w:val="0098030B"/>
    <w:rsid w:val="00982CB4"/>
    <w:rsid w:val="00990087"/>
    <w:rsid w:val="009925BF"/>
    <w:rsid w:val="00992613"/>
    <w:rsid w:val="00995206"/>
    <w:rsid w:val="00995EDB"/>
    <w:rsid w:val="009A212A"/>
    <w:rsid w:val="009A2DE3"/>
    <w:rsid w:val="009A65E0"/>
    <w:rsid w:val="009A6B36"/>
    <w:rsid w:val="009B034F"/>
    <w:rsid w:val="009B0566"/>
    <w:rsid w:val="009B177F"/>
    <w:rsid w:val="009B2C25"/>
    <w:rsid w:val="009B4421"/>
    <w:rsid w:val="009B5099"/>
    <w:rsid w:val="009C2397"/>
    <w:rsid w:val="009C3FAB"/>
    <w:rsid w:val="009C5C39"/>
    <w:rsid w:val="009D0186"/>
    <w:rsid w:val="009D0355"/>
    <w:rsid w:val="009D1769"/>
    <w:rsid w:val="009D2435"/>
    <w:rsid w:val="009D5534"/>
    <w:rsid w:val="009E13D9"/>
    <w:rsid w:val="009E62C7"/>
    <w:rsid w:val="009E7103"/>
    <w:rsid w:val="009E73E9"/>
    <w:rsid w:val="009F0209"/>
    <w:rsid w:val="009F4268"/>
    <w:rsid w:val="009F6E64"/>
    <w:rsid w:val="00A0136A"/>
    <w:rsid w:val="00A02C89"/>
    <w:rsid w:val="00A032E8"/>
    <w:rsid w:val="00A0393C"/>
    <w:rsid w:val="00A0396A"/>
    <w:rsid w:val="00A07646"/>
    <w:rsid w:val="00A16E0A"/>
    <w:rsid w:val="00A25351"/>
    <w:rsid w:val="00A323AC"/>
    <w:rsid w:val="00A4364C"/>
    <w:rsid w:val="00A47A98"/>
    <w:rsid w:val="00A51141"/>
    <w:rsid w:val="00A5309D"/>
    <w:rsid w:val="00A550E9"/>
    <w:rsid w:val="00A642ED"/>
    <w:rsid w:val="00A64436"/>
    <w:rsid w:val="00A720F9"/>
    <w:rsid w:val="00A75B67"/>
    <w:rsid w:val="00A75D16"/>
    <w:rsid w:val="00A777B3"/>
    <w:rsid w:val="00A84343"/>
    <w:rsid w:val="00A86702"/>
    <w:rsid w:val="00A9498B"/>
    <w:rsid w:val="00AA0A9A"/>
    <w:rsid w:val="00AA2DA8"/>
    <w:rsid w:val="00AA49C8"/>
    <w:rsid w:val="00AB3958"/>
    <w:rsid w:val="00AB4BD0"/>
    <w:rsid w:val="00AB513E"/>
    <w:rsid w:val="00AB59D2"/>
    <w:rsid w:val="00AC1BC8"/>
    <w:rsid w:val="00AC62CD"/>
    <w:rsid w:val="00AC6D56"/>
    <w:rsid w:val="00AC721A"/>
    <w:rsid w:val="00AD2192"/>
    <w:rsid w:val="00AD3EEA"/>
    <w:rsid w:val="00AD7B0F"/>
    <w:rsid w:val="00AE2F39"/>
    <w:rsid w:val="00AE37D8"/>
    <w:rsid w:val="00AE6F6E"/>
    <w:rsid w:val="00AF4DC9"/>
    <w:rsid w:val="00AF7C07"/>
    <w:rsid w:val="00B00A1E"/>
    <w:rsid w:val="00B01F82"/>
    <w:rsid w:val="00B04C45"/>
    <w:rsid w:val="00B073E8"/>
    <w:rsid w:val="00B148E0"/>
    <w:rsid w:val="00B301AB"/>
    <w:rsid w:val="00B33125"/>
    <w:rsid w:val="00B34708"/>
    <w:rsid w:val="00B378D5"/>
    <w:rsid w:val="00B37A1A"/>
    <w:rsid w:val="00B46902"/>
    <w:rsid w:val="00B469E2"/>
    <w:rsid w:val="00B501F2"/>
    <w:rsid w:val="00B51F7B"/>
    <w:rsid w:val="00B520B2"/>
    <w:rsid w:val="00B56EFB"/>
    <w:rsid w:val="00B57F8C"/>
    <w:rsid w:val="00B613F0"/>
    <w:rsid w:val="00B7047F"/>
    <w:rsid w:val="00B77D46"/>
    <w:rsid w:val="00B87C96"/>
    <w:rsid w:val="00B96498"/>
    <w:rsid w:val="00BA2E79"/>
    <w:rsid w:val="00BB075B"/>
    <w:rsid w:val="00BB5DAC"/>
    <w:rsid w:val="00BB675C"/>
    <w:rsid w:val="00BC154B"/>
    <w:rsid w:val="00BC349A"/>
    <w:rsid w:val="00BC4126"/>
    <w:rsid w:val="00BC54AA"/>
    <w:rsid w:val="00BD0A59"/>
    <w:rsid w:val="00BE15ED"/>
    <w:rsid w:val="00BE1CDB"/>
    <w:rsid w:val="00BE4155"/>
    <w:rsid w:val="00BF17A7"/>
    <w:rsid w:val="00BF280F"/>
    <w:rsid w:val="00BF55FF"/>
    <w:rsid w:val="00BF5ABD"/>
    <w:rsid w:val="00BF7830"/>
    <w:rsid w:val="00BF7EA8"/>
    <w:rsid w:val="00C03783"/>
    <w:rsid w:val="00C10C8A"/>
    <w:rsid w:val="00C12A63"/>
    <w:rsid w:val="00C12F63"/>
    <w:rsid w:val="00C22242"/>
    <w:rsid w:val="00C272D2"/>
    <w:rsid w:val="00C3190C"/>
    <w:rsid w:val="00C36C53"/>
    <w:rsid w:val="00C438EA"/>
    <w:rsid w:val="00C46E85"/>
    <w:rsid w:val="00C4705C"/>
    <w:rsid w:val="00C52B50"/>
    <w:rsid w:val="00C53BCD"/>
    <w:rsid w:val="00C60466"/>
    <w:rsid w:val="00C6102C"/>
    <w:rsid w:val="00C70885"/>
    <w:rsid w:val="00C7158A"/>
    <w:rsid w:val="00C74EC0"/>
    <w:rsid w:val="00C7715A"/>
    <w:rsid w:val="00C80BD1"/>
    <w:rsid w:val="00C845AB"/>
    <w:rsid w:val="00C9038C"/>
    <w:rsid w:val="00C92F2D"/>
    <w:rsid w:val="00C93B26"/>
    <w:rsid w:val="00C954E3"/>
    <w:rsid w:val="00C95732"/>
    <w:rsid w:val="00C964C6"/>
    <w:rsid w:val="00CA241E"/>
    <w:rsid w:val="00CA437B"/>
    <w:rsid w:val="00CB0B7A"/>
    <w:rsid w:val="00CB450A"/>
    <w:rsid w:val="00CB58B9"/>
    <w:rsid w:val="00CB661A"/>
    <w:rsid w:val="00CB7D5D"/>
    <w:rsid w:val="00CB7DE9"/>
    <w:rsid w:val="00CB7EC7"/>
    <w:rsid w:val="00CC2A21"/>
    <w:rsid w:val="00CC6961"/>
    <w:rsid w:val="00CC6E55"/>
    <w:rsid w:val="00CD0248"/>
    <w:rsid w:val="00CD1E8D"/>
    <w:rsid w:val="00CD1F87"/>
    <w:rsid w:val="00CD7D5D"/>
    <w:rsid w:val="00CE0C65"/>
    <w:rsid w:val="00CE1725"/>
    <w:rsid w:val="00CE455C"/>
    <w:rsid w:val="00CE5B4D"/>
    <w:rsid w:val="00CF2762"/>
    <w:rsid w:val="00CF32B9"/>
    <w:rsid w:val="00CF5D7F"/>
    <w:rsid w:val="00CF663A"/>
    <w:rsid w:val="00D033BF"/>
    <w:rsid w:val="00D0669B"/>
    <w:rsid w:val="00D15937"/>
    <w:rsid w:val="00D257F9"/>
    <w:rsid w:val="00D33B96"/>
    <w:rsid w:val="00D405FD"/>
    <w:rsid w:val="00D414A4"/>
    <w:rsid w:val="00D427AE"/>
    <w:rsid w:val="00D4690D"/>
    <w:rsid w:val="00D502BA"/>
    <w:rsid w:val="00D50CCB"/>
    <w:rsid w:val="00D5204C"/>
    <w:rsid w:val="00D548B0"/>
    <w:rsid w:val="00D62DB2"/>
    <w:rsid w:val="00D64582"/>
    <w:rsid w:val="00D74057"/>
    <w:rsid w:val="00D7582E"/>
    <w:rsid w:val="00D75F14"/>
    <w:rsid w:val="00D76D54"/>
    <w:rsid w:val="00D805A7"/>
    <w:rsid w:val="00D838A5"/>
    <w:rsid w:val="00D844DF"/>
    <w:rsid w:val="00D8654F"/>
    <w:rsid w:val="00D86CA0"/>
    <w:rsid w:val="00D9217A"/>
    <w:rsid w:val="00DA19B3"/>
    <w:rsid w:val="00DA2BE7"/>
    <w:rsid w:val="00DA7A72"/>
    <w:rsid w:val="00DB3546"/>
    <w:rsid w:val="00DB5388"/>
    <w:rsid w:val="00DC5D31"/>
    <w:rsid w:val="00DC6853"/>
    <w:rsid w:val="00DC7FCC"/>
    <w:rsid w:val="00DD1753"/>
    <w:rsid w:val="00DD64E1"/>
    <w:rsid w:val="00DD6811"/>
    <w:rsid w:val="00DD7C6B"/>
    <w:rsid w:val="00DE0D3B"/>
    <w:rsid w:val="00DE2C5B"/>
    <w:rsid w:val="00DE2FD9"/>
    <w:rsid w:val="00DE30FA"/>
    <w:rsid w:val="00DE32BD"/>
    <w:rsid w:val="00DE4083"/>
    <w:rsid w:val="00DE66FE"/>
    <w:rsid w:val="00DF0889"/>
    <w:rsid w:val="00DF2140"/>
    <w:rsid w:val="00DF2DC1"/>
    <w:rsid w:val="00E01420"/>
    <w:rsid w:val="00E01D0E"/>
    <w:rsid w:val="00E03E10"/>
    <w:rsid w:val="00E06ACF"/>
    <w:rsid w:val="00E102BC"/>
    <w:rsid w:val="00E12970"/>
    <w:rsid w:val="00E136CE"/>
    <w:rsid w:val="00E161C5"/>
    <w:rsid w:val="00E2347C"/>
    <w:rsid w:val="00E2457E"/>
    <w:rsid w:val="00E249EB"/>
    <w:rsid w:val="00E32A2E"/>
    <w:rsid w:val="00E363E8"/>
    <w:rsid w:val="00E37EF7"/>
    <w:rsid w:val="00E4220B"/>
    <w:rsid w:val="00E4256E"/>
    <w:rsid w:val="00E47D87"/>
    <w:rsid w:val="00E56DAE"/>
    <w:rsid w:val="00E57EA0"/>
    <w:rsid w:val="00E61183"/>
    <w:rsid w:val="00E766E9"/>
    <w:rsid w:val="00E84E23"/>
    <w:rsid w:val="00E85C88"/>
    <w:rsid w:val="00E865BA"/>
    <w:rsid w:val="00E93208"/>
    <w:rsid w:val="00E953BF"/>
    <w:rsid w:val="00EB31B8"/>
    <w:rsid w:val="00EB3D61"/>
    <w:rsid w:val="00EB41EA"/>
    <w:rsid w:val="00EB49D1"/>
    <w:rsid w:val="00EB6084"/>
    <w:rsid w:val="00EC4711"/>
    <w:rsid w:val="00ED5989"/>
    <w:rsid w:val="00ED5B76"/>
    <w:rsid w:val="00ED77DB"/>
    <w:rsid w:val="00EE29DD"/>
    <w:rsid w:val="00EE36F5"/>
    <w:rsid w:val="00EF3FE4"/>
    <w:rsid w:val="00EF6118"/>
    <w:rsid w:val="00EF62FE"/>
    <w:rsid w:val="00EF6AC0"/>
    <w:rsid w:val="00F072DE"/>
    <w:rsid w:val="00F125A4"/>
    <w:rsid w:val="00F1691D"/>
    <w:rsid w:val="00F2414C"/>
    <w:rsid w:val="00F25A27"/>
    <w:rsid w:val="00F261FB"/>
    <w:rsid w:val="00F32A37"/>
    <w:rsid w:val="00F3338D"/>
    <w:rsid w:val="00F33DB4"/>
    <w:rsid w:val="00F350CA"/>
    <w:rsid w:val="00F3774C"/>
    <w:rsid w:val="00F37DD0"/>
    <w:rsid w:val="00F451DF"/>
    <w:rsid w:val="00F455CB"/>
    <w:rsid w:val="00F510EF"/>
    <w:rsid w:val="00F51396"/>
    <w:rsid w:val="00F5284C"/>
    <w:rsid w:val="00F52F81"/>
    <w:rsid w:val="00F53AF4"/>
    <w:rsid w:val="00F55A89"/>
    <w:rsid w:val="00F60481"/>
    <w:rsid w:val="00F634B7"/>
    <w:rsid w:val="00F6612F"/>
    <w:rsid w:val="00F73DA4"/>
    <w:rsid w:val="00F81444"/>
    <w:rsid w:val="00F83B9F"/>
    <w:rsid w:val="00F90F09"/>
    <w:rsid w:val="00F913BA"/>
    <w:rsid w:val="00F91899"/>
    <w:rsid w:val="00F95A85"/>
    <w:rsid w:val="00F95C29"/>
    <w:rsid w:val="00F96ADC"/>
    <w:rsid w:val="00FA05D4"/>
    <w:rsid w:val="00FA0F47"/>
    <w:rsid w:val="00FA4BCC"/>
    <w:rsid w:val="00FA6538"/>
    <w:rsid w:val="00FC2346"/>
    <w:rsid w:val="00FD0F38"/>
    <w:rsid w:val="00FE0C61"/>
    <w:rsid w:val="00FE0D3F"/>
    <w:rsid w:val="00FE6E2B"/>
    <w:rsid w:val="00FF0570"/>
    <w:rsid w:val="00FF0C9E"/>
    <w:rsid w:val="00FF1A0F"/>
    <w:rsid w:val="03DB47A1"/>
    <w:rsid w:val="227FDF53"/>
    <w:rsid w:val="28053F05"/>
    <w:rsid w:val="3BDD5D70"/>
    <w:rsid w:val="54AA0DC5"/>
    <w:rsid w:val="5EC19C43"/>
    <w:rsid w:val="6AE323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AB8E3D"/>
  <w15:docId w15:val="{0A2811B2-860A-4101-BB5E-29715796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64547"/>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2E"/>
    <w:pPr>
      <w:spacing w:before="120" w:after="80"/>
    </w:pPr>
    <w:rPr>
      <w:rFonts w:ascii="Calibri" w:hAnsi="Calibri"/>
    </w:rPr>
  </w:style>
  <w:style w:type="paragraph" w:styleId="Heading1">
    <w:name w:val="heading 1"/>
    <w:next w:val="Body"/>
    <w:link w:val="Heading1Char"/>
    <w:uiPriority w:val="9"/>
    <w:qFormat/>
    <w:rsid w:val="00CE455C"/>
    <w:pPr>
      <w:keepNext/>
      <w:numPr>
        <w:numId w:val="3"/>
      </w:numPr>
      <w:tabs>
        <w:tab w:val="left" w:pos="426"/>
      </w:tabs>
      <w:spacing w:before="240" w:after="240"/>
      <w:outlineLvl w:val="0"/>
    </w:pPr>
    <w:rPr>
      <w:rFonts w:ascii="Arial Black" w:hAnsi="Arial Black"/>
      <w:caps/>
      <w:color w:val="auto"/>
      <w:sz w:val="28"/>
      <w:szCs w:val="22"/>
    </w:rPr>
  </w:style>
  <w:style w:type="paragraph" w:styleId="Heading2">
    <w:name w:val="heading 2"/>
    <w:next w:val="Body"/>
    <w:link w:val="Heading2Char"/>
    <w:uiPriority w:val="9"/>
    <w:unhideWhenUsed/>
    <w:qFormat/>
    <w:rsid w:val="004168B8"/>
    <w:pPr>
      <w:numPr>
        <w:ilvl w:val="1"/>
        <w:numId w:val="3"/>
      </w:numPr>
      <w:tabs>
        <w:tab w:val="left" w:pos="709"/>
      </w:tabs>
      <w:spacing w:before="200" w:after="160"/>
      <w:outlineLvl w:val="1"/>
    </w:pPr>
    <w:rPr>
      <w:rFonts w:ascii="Arial Black" w:hAnsi="Arial Black"/>
      <w:bCs/>
      <w:caps/>
      <w:color w:val="1A9CB0"/>
      <w:sz w:val="24"/>
      <w:szCs w:val="22"/>
    </w:rPr>
  </w:style>
  <w:style w:type="paragraph" w:styleId="Heading3">
    <w:name w:val="heading 3"/>
    <w:next w:val="Body"/>
    <w:link w:val="Heading3Char"/>
    <w:uiPriority w:val="9"/>
    <w:unhideWhenUsed/>
    <w:qFormat/>
    <w:rsid w:val="00D7582E"/>
    <w:pPr>
      <w:keepNext/>
      <w:keepLines/>
      <w:numPr>
        <w:ilvl w:val="2"/>
        <w:numId w:val="3"/>
      </w:numPr>
      <w:tabs>
        <w:tab w:val="left" w:pos="993"/>
      </w:tabs>
      <w:spacing w:before="160"/>
      <w:outlineLvl w:val="2"/>
    </w:pPr>
    <w:rPr>
      <w:rFonts w:ascii="Calibri" w:eastAsiaTheme="majorEastAsia" w:hAnsi="Calibri" w:cstheme="majorBidi"/>
      <w:color w:val="1A9CB0"/>
    </w:rPr>
  </w:style>
  <w:style w:type="paragraph" w:styleId="Heading4">
    <w:name w:val="heading 4"/>
    <w:aliases w:val="Sub-Minor,h4,Map Title,h41,Map Title1,Map Title2,h411,Map Title11,Sub-Minor1,h42,Map Title3,h412,Map Title12,Sub-Minor2,h43,Map Title4,h413,Map Title13,Sub-Minor3,h44,Map Title5,h414,Map Title14,Sub-Minor4,h45,Map Title6,h415,Map Title15,h4111"/>
    <w:next w:val="Body"/>
    <w:link w:val="Heading4Char"/>
    <w:uiPriority w:val="9"/>
    <w:unhideWhenUsed/>
    <w:qFormat/>
    <w:rsid w:val="00D7582E"/>
    <w:pPr>
      <w:keepNext/>
      <w:keepLines/>
      <w:numPr>
        <w:ilvl w:val="3"/>
        <w:numId w:val="3"/>
      </w:numPr>
      <w:spacing w:before="240" w:after="120"/>
      <w:ind w:left="993" w:hanging="993"/>
      <w:outlineLvl w:val="3"/>
    </w:pPr>
    <w:rPr>
      <w:rFonts w:ascii="Calibri" w:eastAsiaTheme="majorEastAsia" w:hAnsi="Calibri" w:cstheme="majorBidi"/>
      <w:b/>
      <w:iCs/>
      <w:color w:val="1A9CB0"/>
      <w:sz w:val="22"/>
      <w:szCs w:val="22"/>
    </w:rPr>
  </w:style>
  <w:style w:type="paragraph" w:styleId="Heading5">
    <w:name w:val="heading 5"/>
    <w:next w:val="Body"/>
    <w:link w:val="Heading5Char"/>
    <w:uiPriority w:val="9"/>
    <w:semiHidden/>
    <w:unhideWhenUsed/>
    <w:qFormat/>
    <w:rsid w:val="00D7582E"/>
    <w:pPr>
      <w:keepNext/>
      <w:keepLines/>
      <w:spacing w:before="40"/>
      <w:outlineLvl w:val="4"/>
    </w:pPr>
    <w:rPr>
      <w:rFonts w:ascii="Calibri" w:eastAsiaTheme="majorEastAsia" w:hAnsi="Calibri" w:cstheme="majorBidi"/>
      <w:color w:val="989898" w:themeColor="accent1" w:themeShade="BF"/>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PAMBullets">
    <w:name w:val="EPAM Bullets"/>
    <w:uiPriority w:val="99"/>
    <w:rsid w:val="00DE32BD"/>
    <w:pPr>
      <w:numPr>
        <w:numId w:val="1"/>
      </w:numPr>
    </w:pPr>
  </w:style>
  <w:style w:type="character" w:customStyle="1" w:styleId="Heading1Char">
    <w:name w:val="Heading 1 Char"/>
    <w:basedOn w:val="DefaultParagraphFont"/>
    <w:link w:val="Heading1"/>
    <w:uiPriority w:val="9"/>
    <w:rsid w:val="00CE455C"/>
    <w:rPr>
      <w:rFonts w:ascii="Arial Black" w:hAnsi="Arial Black"/>
      <w:caps/>
      <w:color w:val="auto"/>
      <w:sz w:val="28"/>
      <w:szCs w:val="22"/>
    </w:rPr>
  </w:style>
  <w:style w:type="character" w:customStyle="1" w:styleId="Heading2Char">
    <w:name w:val="Heading 2 Char"/>
    <w:basedOn w:val="DefaultParagraphFont"/>
    <w:link w:val="Heading2"/>
    <w:uiPriority w:val="9"/>
    <w:rsid w:val="004168B8"/>
    <w:rPr>
      <w:rFonts w:ascii="Arial Black" w:hAnsi="Arial Black"/>
      <w:bCs/>
      <w:caps/>
      <w:color w:val="1A9CB0"/>
      <w:sz w:val="24"/>
      <w:szCs w:val="22"/>
    </w:rPr>
  </w:style>
  <w:style w:type="paragraph" w:styleId="ListParagraph">
    <w:name w:val="List Paragraph"/>
    <w:aliases w:val="Standard Bullet,Bullet List,List Paragraph Fanatiman,Figure_name,List Paragraph1,Bullet- First level,List Paragraph11,Standard Bullet1,Bullet List1,List Paragraph Fanatiman1,Figure_name1,Standard Bullet2,Bullet List2,Figure_name2,Bullet 1"/>
    <w:basedOn w:val="Body"/>
    <w:link w:val="ListParagraphChar"/>
    <w:uiPriority w:val="34"/>
    <w:qFormat/>
    <w:rsid w:val="001C527B"/>
    <w:pPr>
      <w:numPr>
        <w:numId w:val="2"/>
      </w:numPr>
      <w:spacing w:before="120" w:after="120"/>
      <w:contextualSpacing/>
    </w:pPr>
  </w:style>
  <w:style w:type="paragraph" w:styleId="Footer">
    <w:name w:val="footer"/>
    <w:basedOn w:val="Normal"/>
    <w:link w:val="FooterChar"/>
    <w:uiPriority w:val="99"/>
    <w:unhideWhenUsed/>
    <w:qFormat/>
    <w:rsid w:val="00296C1D"/>
    <w:pPr>
      <w:tabs>
        <w:tab w:val="center" w:pos="4320"/>
        <w:tab w:val="right" w:pos="8640"/>
      </w:tabs>
    </w:pPr>
    <w:rPr>
      <w:color w:val="666666"/>
    </w:rPr>
  </w:style>
  <w:style w:type="character" w:customStyle="1" w:styleId="FooterChar">
    <w:name w:val="Footer Char"/>
    <w:basedOn w:val="DefaultParagraphFont"/>
    <w:link w:val="Footer"/>
    <w:uiPriority w:val="99"/>
    <w:rsid w:val="00296C1D"/>
    <w:rPr>
      <w:color w:val="666666"/>
      <w:sz w:val="20"/>
    </w:rPr>
  </w:style>
  <w:style w:type="character" w:styleId="PageNumber">
    <w:name w:val="page number"/>
    <w:basedOn w:val="DefaultParagraphFont"/>
    <w:uiPriority w:val="99"/>
    <w:semiHidden/>
    <w:unhideWhenUsed/>
    <w:rsid w:val="00510FD6"/>
  </w:style>
  <w:style w:type="paragraph" w:styleId="Header">
    <w:name w:val="header"/>
    <w:basedOn w:val="Normal"/>
    <w:link w:val="HeaderChar"/>
    <w:uiPriority w:val="99"/>
    <w:unhideWhenUsed/>
    <w:rsid w:val="00296C1D"/>
    <w:pPr>
      <w:tabs>
        <w:tab w:val="center" w:pos="4320"/>
        <w:tab w:val="right" w:pos="8640"/>
      </w:tabs>
    </w:pPr>
  </w:style>
  <w:style w:type="character" w:customStyle="1" w:styleId="HeaderChar">
    <w:name w:val="Header Char"/>
    <w:basedOn w:val="DefaultParagraphFont"/>
    <w:link w:val="Header"/>
    <w:uiPriority w:val="99"/>
    <w:rsid w:val="00296C1D"/>
    <w:rPr>
      <w:sz w:val="20"/>
    </w:rPr>
  </w:style>
  <w:style w:type="paragraph" w:styleId="TOCHeading">
    <w:name w:val="TOC Heading"/>
    <w:basedOn w:val="Heading1"/>
    <w:next w:val="Normal"/>
    <w:uiPriority w:val="39"/>
    <w:unhideWhenUsed/>
    <w:qFormat/>
    <w:rsid w:val="00CB7DE9"/>
    <w:pPr>
      <w:keepLines/>
      <w:numPr>
        <w:numId w:val="0"/>
      </w:numPr>
      <w:spacing w:before="480" w:line="276" w:lineRule="auto"/>
      <w:outlineLvl w:val="9"/>
    </w:pPr>
    <w:rPr>
      <w:rFonts w:eastAsiaTheme="majorEastAsia" w:cstheme="majorBidi"/>
      <w:bCs/>
      <w:caps w:val="0"/>
      <w:color w:val="464547"/>
      <w:szCs w:val="28"/>
    </w:rPr>
  </w:style>
  <w:style w:type="paragraph" w:styleId="TOC1">
    <w:name w:val="toc 1"/>
    <w:basedOn w:val="Normal"/>
    <w:next w:val="Normal"/>
    <w:uiPriority w:val="39"/>
    <w:unhideWhenUsed/>
    <w:rsid w:val="00DF2DC1"/>
    <w:pPr>
      <w:spacing w:before="80"/>
    </w:pPr>
    <w:rPr>
      <w:rFonts w:asciiTheme="majorHAnsi" w:hAnsiTheme="majorHAnsi"/>
      <w:b/>
      <w:caps/>
    </w:rPr>
  </w:style>
  <w:style w:type="paragraph" w:styleId="TOC2">
    <w:name w:val="toc 2"/>
    <w:basedOn w:val="Normal"/>
    <w:next w:val="Normal"/>
    <w:uiPriority w:val="39"/>
    <w:unhideWhenUsed/>
    <w:rsid w:val="00296C1D"/>
    <w:pPr>
      <w:tabs>
        <w:tab w:val="left" w:pos="660"/>
        <w:tab w:val="right" w:leader="dot" w:pos="9350"/>
      </w:tabs>
      <w:spacing w:before="80"/>
      <w:contextualSpacing/>
    </w:pPr>
    <w:rPr>
      <w:b/>
      <w:caps/>
      <w:szCs w:val="20"/>
    </w:rPr>
  </w:style>
  <w:style w:type="paragraph" w:styleId="BalloonText">
    <w:name w:val="Balloon Text"/>
    <w:basedOn w:val="Normal"/>
    <w:link w:val="BalloonTextChar"/>
    <w:uiPriority w:val="99"/>
    <w:semiHidden/>
    <w:unhideWhenUsed/>
    <w:rsid w:val="00C954E3"/>
    <w:rPr>
      <w:rFonts w:ascii="Lucida Grande" w:hAnsi="Lucida Grande" w:cs="Lucida Grande"/>
    </w:rPr>
  </w:style>
  <w:style w:type="character" w:customStyle="1" w:styleId="BalloonTextChar">
    <w:name w:val="Balloon Text Char"/>
    <w:basedOn w:val="DefaultParagraphFont"/>
    <w:link w:val="BalloonText"/>
    <w:uiPriority w:val="99"/>
    <w:semiHidden/>
    <w:rsid w:val="00C954E3"/>
    <w:rPr>
      <w:rFonts w:ascii="Lucida Grande" w:hAnsi="Lucida Grande" w:cs="Lucida Grande"/>
      <w:sz w:val="18"/>
      <w:szCs w:val="18"/>
    </w:rPr>
  </w:style>
  <w:style w:type="paragraph" w:styleId="TOC3">
    <w:name w:val="toc 3"/>
    <w:basedOn w:val="Normal"/>
    <w:next w:val="Normal"/>
    <w:autoRedefine/>
    <w:uiPriority w:val="39"/>
    <w:unhideWhenUsed/>
    <w:rsid w:val="00296C1D"/>
    <w:pPr>
      <w:tabs>
        <w:tab w:val="left" w:pos="709"/>
        <w:tab w:val="right" w:leader="dot" w:pos="9350"/>
      </w:tabs>
      <w:spacing w:before="40" w:after="40"/>
      <w:contextualSpacing/>
    </w:pPr>
    <w:rPr>
      <w:noProof/>
    </w:rPr>
  </w:style>
  <w:style w:type="paragraph" w:styleId="TOC4">
    <w:name w:val="toc 4"/>
    <w:basedOn w:val="Normal"/>
    <w:next w:val="Normal"/>
    <w:autoRedefine/>
    <w:uiPriority w:val="39"/>
    <w:unhideWhenUsed/>
    <w:rsid w:val="00C954E3"/>
    <w:pPr>
      <w:ind w:left="440"/>
    </w:pPr>
    <w:rPr>
      <w:szCs w:val="20"/>
    </w:rPr>
  </w:style>
  <w:style w:type="paragraph" w:customStyle="1" w:styleId="Heading1NoNumber">
    <w:name w:val="Heading1 No Number"/>
    <w:next w:val="Body"/>
    <w:qFormat/>
    <w:rsid w:val="00D7582E"/>
    <w:pPr>
      <w:spacing w:before="240" w:after="120"/>
    </w:pPr>
    <w:rPr>
      <w:rFonts w:ascii="Calibri" w:eastAsiaTheme="majorEastAsia" w:hAnsi="Calibri" w:cstheme="majorBidi"/>
      <w:bCs/>
      <w:caps/>
      <w:sz w:val="28"/>
      <w:szCs w:val="28"/>
    </w:rPr>
  </w:style>
  <w:style w:type="paragraph" w:styleId="Title">
    <w:name w:val="Title"/>
    <w:basedOn w:val="Heading1"/>
    <w:next w:val="Normal"/>
    <w:link w:val="TitleChar"/>
    <w:autoRedefine/>
    <w:uiPriority w:val="10"/>
    <w:qFormat/>
    <w:rsid w:val="00D7582E"/>
    <w:pPr>
      <w:numPr>
        <w:numId w:val="0"/>
      </w:numPr>
      <w:pBdr>
        <w:bottom w:val="single" w:sz="8" w:space="4" w:color="CCCCCC" w:themeColor="accent1"/>
      </w:pBdr>
      <w:spacing w:after="300"/>
      <w:contextualSpacing/>
    </w:pPr>
    <w:rPr>
      <w:rFonts w:eastAsiaTheme="majorEastAsia" w:cstheme="majorBidi"/>
      <w:spacing w:val="5"/>
      <w:kern w:val="28"/>
      <w:sz w:val="40"/>
      <w:szCs w:val="36"/>
    </w:rPr>
  </w:style>
  <w:style w:type="character" w:customStyle="1" w:styleId="TitleChar">
    <w:name w:val="Title Char"/>
    <w:basedOn w:val="DefaultParagraphFont"/>
    <w:link w:val="Title"/>
    <w:uiPriority w:val="10"/>
    <w:rsid w:val="00D7582E"/>
    <w:rPr>
      <w:rFonts w:ascii="Calibri" w:eastAsiaTheme="majorEastAsia" w:hAnsi="Calibri" w:cstheme="majorBidi"/>
      <w:caps/>
      <w:color w:val="464547" w:themeColor="text1"/>
      <w:spacing w:val="5"/>
      <w:kern w:val="28"/>
      <w:sz w:val="40"/>
      <w:szCs w:val="36"/>
    </w:rPr>
  </w:style>
  <w:style w:type="character" w:styleId="Hyperlink">
    <w:name w:val="Hyperlink"/>
    <w:basedOn w:val="DefaultParagraphFont"/>
    <w:uiPriority w:val="99"/>
    <w:unhideWhenUsed/>
    <w:rsid w:val="00EF3FE4"/>
    <w:rPr>
      <w:rFonts w:asciiTheme="minorHAnsi" w:hAnsiTheme="minorHAnsi"/>
      <w:color w:val="1A9CB0"/>
      <w:sz w:val="20"/>
      <w:u w:val="single"/>
    </w:rPr>
  </w:style>
  <w:style w:type="paragraph" w:styleId="Subtitle">
    <w:name w:val="Subtitle"/>
    <w:basedOn w:val="Normal"/>
    <w:next w:val="Normal"/>
    <w:link w:val="SubtitleChar"/>
    <w:uiPriority w:val="11"/>
    <w:qFormat/>
    <w:rsid w:val="00D7582E"/>
    <w:pPr>
      <w:numPr>
        <w:ilvl w:val="1"/>
      </w:numPr>
      <w:spacing w:after="160"/>
    </w:pPr>
    <w:rPr>
      <w:b/>
      <w:caps/>
      <w:spacing w:val="15"/>
      <w:sz w:val="20"/>
    </w:rPr>
  </w:style>
  <w:style w:type="character" w:customStyle="1" w:styleId="SubtitleChar">
    <w:name w:val="Subtitle Char"/>
    <w:basedOn w:val="DefaultParagraphFont"/>
    <w:link w:val="Subtitle"/>
    <w:uiPriority w:val="11"/>
    <w:rsid w:val="00D7582E"/>
    <w:rPr>
      <w:rFonts w:ascii="Calibri" w:hAnsi="Calibri"/>
      <w:b/>
      <w:caps/>
      <w:spacing w:val="15"/>
      <w:sz w:val="20"/>
    </w:rPr>
  </w:style>
  <w:style w:type="numbering" w:customStyle="1" w:styleId="Style1">
    <w:name w:val="Style1"/>
    <w:uiPriority w:val="99"/>
    <w:rsid w:val="00BE15ED"/>
    <w:pPr>
      <w:numPr>
        <w:numId w:val="4"/>
      </w:numPr>
    </w:pPr>
  </w:style>
  <w:style w:type="numbering" w:customStyle="1" w:styleId="Style2">
    <w:name w:val="Style2"/>
    <w:uiPriority w:val="99"/>
    <w:rsid w:val="00BE15ED"/>
    <w:pPr>
      <w:numPr>
        <w:numId w:val="5"/>
      </w:numPr>
    </w:pPr>
  </w:style>
  <w:style w:type="character" w:customStyle="1" w:styleId="Heading3Char">
    <w:name w:val="Heading 3 Char"/>
    <w:basedOn w:val="DefaultParagraphFont"/>
    <w:link w:val="Heading3"/>
    <w:uiPriority w:val="9"/>
    <w:rsid w:val="00D7582E"/>
    <w:rPr>
      <w:rFonts w:ascii="Calibri" w:eastAsiaTheme="majorEastAsia" w:hAnsi="Calibri" w:cstheme="majorBidi"/>
      <w:color w:val="1A9CB0"/>
    </w:rPr>
  </w:style>
  <w:style w:type="character" w:styleId="CommentReference">
    <w:name w:val="annotation reference"/>
    <w:basedOn w:val="DefaultParagraphFont"/>
    <w:uiPriority w:val="99"/>
    <w:unhideWhenUsed/>
    <w:rsid w:val="006B03B1"/>
    <w:rPr>
      <w:sz w:val="16"/>
      <w:szCs w:val="16"/>
    </w:rPr>
  </w:style>
  <w:style w:type="paragraph" w:styleId="CommentText">
    <w:name w:val="annotation text"/>
    <w:basedOn w:val="Normal"/>
    <w:link w:val="CommentTextChar"/>
    <w:uiPriority w:val="99"/>
    <w:unhideWhenUsed/>
    <w:rsid w:val="006B03B1"/>
    <w:rPr>
      <w:szCs w:val="20"/>
    </w:rPr>
  </w:style>
  <w:style w:type="character" w:customStyle="1" w:styleId="CommentTextChar">
    <w:name w:val="Comment Text Char"/>
    <w:basedOn w:val="DefaultParagraphFont"/>
    <w:link w:val="CommentText"/>
    <w:uiPriority w:val="99"/>
    <w:rsid w:val="006B03B1"/>
    <w:rPr>
      <w:sz w:val="20"/>
      <w:szCs w:val="20"/>
    </w:rPr>
  </w:style>
  <w:style w:type="paragraph" w:styleId="CommentSubject">
    <w:name w:val="annotation subject"/>
    <w:basedOn w:val="CommentText"/>
    <w:next w:val="CommentText"/>
    <w:link w:val="CommentSubjectChar"/>
    <w:uiPriority w:val="99"/>
    <w:semiHidden/>
    <w:unhideWhenUsed/>
    <w:rsid w:val="006B03B1"/>
    <w:rPr>
      <w:b/>
      <w:bCs/>
    </w:rPr>
  </w:style>
  <w:style w:type="character" w:customStyle="1" w:styleId="CommentSubjectChar">
    <w:name w:val="Comment Subject Char"/>
    <w:basedOn w:val="CommentTextChar"/>
    <w:link w:val="CommentSubject"/>
    <w:uiPriority w:val="99"/>
    <w:semiHidden/>
    <w:rsid w:val="006B03B1"/>
    <w:rPr>
      <w:b/>
      <w:bCs/>
      <w:sz w:val="20"/>
      <w:szCs w:val="20"/>
    </w:rPr>
  </w:style>
  <w:style w:type="paragraph" w:customStyle="1" w:styleId="Headquarters">
    <w:name w:val="Headquarters"/>
    <w:next w:val="Body"/>
    <w:qFormat/>
    <w:rsid w:val="003A7AE3"/>
    <w:pPr>
      <w:spacing w:before="120" w:after="80"/>
    </w:pPr>
    <w:rPr>
      <w:b/>
      <w:color w:val="1A9CB0"/>
      <w:sz w:val="20"/>
      <w:szCs w:val="22"/>
    </w:rPr>
  </w:style>
  <w:style w:type="paragraph" w:customStyle="1" w:styleId="HeadquartersAddress">
    <w:name w:val="Headquarters Address"/>
    <w:next w:val="Normal"/>
    <w:qFormat/>
    <w:rsid w:val="003A7AE3"/>
    <w:pPr>
      <w:spacing w:before="40" w:after="40"/>
      <w:contextualSpacing/>
    </w:pPr>
    <w:rPr>
      <w:color w:val="464547" w:themeColor="text1"/>
    </w:rPr>
  </w:style>
  <w:style w:type="paragraph" w:styleId="Caption">
    <w:name w:val="caption"/>
    <w:basedOn w:val="Normal"/>
    <w:next w:val="Normal"/>
    <w:uiPriority w:val="35"/>
    <w:unhideWhenUsed/>
    <w:qFormat/>
    <w:rsid w:val="00F96ADC"/>
    <w:pPr>
      <w:spacing w:before="240" w:after="120"/>
      <w:jc w:val="center"/>
    </w:pPr>
    <w:rPr>
      <w:b/>
      <w:iCs/>
      <w:color w:val="666666" w:themeColor="text2"/>
    </w:rPr>
  </w:style>
  <w:style w:type="numbering" w:customStyle="1" w:styleId="Style3">
    <w:name w:val="Style3"/>
    <w:uiPriority w:val="99"/>
    <w:rsid w:val="004124B6"/>
    <w:pPr>
      <w:numPr>
        <w:numId w:val="6"/>
      </w:numPr>
    </w:pPr>
  </w:style>
  <w:style w:type="numbering" w:customStyle="1" w:styleId="Style4">
    <w:name w:val="Style4"/>
    <w:uiPriority w:val="99"/>
    <w:rsid w:val="004124B6"/>
    <w:pPr>
      <w:numPr>
        <w:numId w:val="7"/>
      </w:numPr>
    </w:pPr>
  </w:style>
  <w:style w:type="table" w:customStyle="1" w:styleId="EPAM">
    <w:name w:val="EPAM"/>
    <w:basedOn w:val="TableNormal"/>
    <w:uiPriority w:val="99"/>
    <w:rsid w:val="00BE1CDB"/>
    <w:rPr>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MingLiU_HKSCS-ExtB" w:hAnsi="MingLiU_HKSCS-ExtB"/>
        <w:b/>
        <w:i w:val="0"/>
        <w:caps w:val="0"/>
        <w:smallCaps w:val="0"/>
        <w:strike w:val="0"/>
        <w:dstrike w:val="0"/>
        <w:vanish w:val="0"/>
        <w:color w:val="FFFFFF" w:themeColor="background1"/>
        <w:sz w:val="20"/>
        <w:u w:val="none"/>
        <w:vertAlign w:val="baseline"/>
      </w:rPr>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1A9CB0"/>
      </w:tcPr>
    </w:tblStylePr>
    <w:tblStylePr w:type="lastRow">
      <w:rPr>
        <w:rFonts w:ascii="MingLiU_HKSCS-ExtB" w:hAnsi="MingLiU_HKSCS-ExtB"/>
        <w:b w:val="0"/>
        <w:i w:val="0"/>
        <w:caps w:val="0"/>
        <w:smallCaps w:val="0"/>
        <w:strike w:val="0"/>
        <w:dstrike w:val="0"/>
        <w:vanish w:val="0"/>
        <w:color w:val="464547"/>
        <w:sz w:val="18"/>
        <w:vertAlign w:val="baseline"/>
      </w:rPr>
    </w:tblStylePr>
  </w:style>
  <w:style w:type="table" w:styleId="TableGridLight">
    <w:name w:val="Grid Table Light"/>
    <w:basedOn w:val="TableNormal"/>
    <w:uiPriority w:val="99"/>
    <w:rsid w:val="00AA0A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umberedList">
    <w:name w:val="Numbered List"/>
    <w:basedOn w:val="ListParagraph"/>
    <w:qFormat/>
    <w:rsid w:val="003F7F1B"/>
    <w:pPr>
      <w:numPr>
        <w:numId w:val="8"/>
      </w:numPr>
    </w:pPr>
  </w:style>
  <w:style w:type="paragraph" w:customStyle="1" w:styleId="Code">
    <w:name w:val="Code"/>
    <w:link w:val="CodeChar"/>
    <w:qFormat/>
    <w:rsid w:val="005108F0"/>
    <w:pPr>
      <w:shd w:val="clear" w:color="auto" w:fill="E0E0E0"/>
      <w:spacing w:before="120" w:after="120"/>
    </w:pPr>
    <w:rPr>
      <w:rFonts w:ascii="Courier New" w:hAnsi="Courier New"/>
      <w:sz w:val="20"/>
      <w:szCs w:val="22"/>
    </w:rPr>
  </w:style>
  <w:style w:type="character" w:customStyle="1" w:styleId="CodeChar">
    <w:name w:val="Code Char"/>
    <w:basedOn w:val="DefaultParagraphFont"/>
    <w:link w:val="Code"/>
    <w:rsid w:val="005108F0"/>
    <w:rPr>
      <w:rFonts w:ascii="Courier New" w:hAnsi="Courier New"/>
      <w:color w:val="464547"/>
      <w:sz w:val="20"/>
      <w:szCs w:val="22"/>
      <w:shd w:val="clear" w:color="auto" w:fill="E0E0E0"/>
    </w:rPr>
  </w:style>
  <w:style w:type="table" w:styleId="TableGrid">
    <w:name w:val="Table Grid"/>
    <w:basedOn w:val="TableNormal"/>
    <w:uiPriority w:val="59"/>
    <w:rsid w:val="00DC5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E57EA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57EA0"/>
    <w:tblPr>
      <w:tblStyleRowBandSize w:val="1"/>
      <w:tblStyleColBandSize w:val="1"/>
      <w:tblBorders>
        <w:top w:val="single" w:sz="4" w:space="0" w:color="A1A0A3" w:themeColor="text1" w:themeTint="80"/>
        <w:bottom w:val="single" w:sz="4" w:space="0" w:color="A1A0A3" w:themeColor="text1" w:themeTint="80"/>
      </w:tblBorders>
    </w:tblPr>
    <w:tblStylePr w:type="firstRow">
      <w:rPr>
        <w:b/>
        <w:bCs/>
      </w:rPr>
      <w:tblPr/>
      <w:tcPr>
        <w:tcBorders>
          <w:bottom w:val="single" w:sz="4" w:space="0" w:color="A1A0A3" w:themeColor="text1" w:themeTint="80"/>
        </w:tcBorders>
      </w:tcPr>
    </w:tblStylePr>
    <w:tblStylePr w:type="lastRow">
      <w:rPr>
        <w:b/>
        <w:bCs/>
      </w:rPr>
      <w:tblPr/>
      <w:tcPr>
        <w:tcBorders>
          <w:top w:val="single" w:sz="4" w:space="0" w:color="A1A0A3" w:themeColor="text1" w:themeTint="80"/>
        </w:tcBorders>
      </w:tcPr>
    </w:tblStylePr>
    <w:tblStylePr w:type="firstCol">
      <w:rPr>
        <w:b/>
        <w:bCs/>
      </w:rPr>
    </w:tblStylePr>
    <w:tblStylePr w:type="lastCol">
      <w:rPr>
        <w:b/>
        <w:bCs/>
      </w:rPr>
    </w:tblStylePr>
    <w:tblStylePr w:type="band1Vert">
      <w:tblPr/>
      <w:tcPr>
        <w:tcBorders>
          <w:left w:val="single" w:sz="4" w:space="0" w:color="A1A0A3" w:themeColor="text1" w:themeTint="80"/>
          <w:right w:val="single" w:sz="4" w:space="0" w:color="A1A0A3" w:themeColor="text1" w:themeTint="80"/>
        </w:tcBorders>
      </w:tcPr>
    </w:tblStylePr>
    <w:tblStylePr w:type="band2Vert">
      <w:tblPr/>
      <w:tcPr>
        <w:tcBorders>
          <w:left w:val="single" w:sz="4" w:space="0" w:color="A1A0A3" w:themeColor="text1" w:themeTint="80"/>
          <w:right w:val="single" w:sz="4" w:space="0" w:color="A1A0A3" w:themeColor="text1" w:themeTint="80"/>
        </w:tcBorders>
      </w:tcPr>
    </w:tblStylePr>
    <w:tblStylePr w:type="band1Horz">
      <w:tblPr/>
      <w:tcPr>
        <w:tcBorders>
          <w:top w:val="single" w:sz="4" w:space="0" w:color="A1A0A3" w:themeColor="text1" w:themeTint="80"/>
          <w:bottom w:val="single" w:sz="4" w:space="0" w:color="A1A0A3" w:themeColor="text1" w:themeTint="80"/>
        </w:tcBorders>
      </w:tcPr>
    </w:tblStylePr>
  </w:style>
  <w:style w:type="table" w:styleId="PlainTable3">
    <w:name w:val="Plain Table 3"/>
    <w:basedOn w:val="TableNormal"/>
    <w:uiPriority w:val="99"/>
    <w:rsid w:val="00E57EA0"/>
    <w:tblPr>
      <w:tblStyleRowBandSize w:val="1"/>
      <w:tblStyleColBandSize w:val="1"/>
    </w:tblPr>
    <w:tblStylePr w:type="firstRow">
      <w:rPr>
        <w:b/>
        <w:bCs/>
        <w:caps/>
      </w:rPr>
      <w:tblPr/>
      <w:tcPr>
        <w:tcBorders>
          <w:bottom w:val="single" w:sz="4" w:space="0" w:color="A1A0A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1A0A3"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Accent3">
    <w:name w:val="List Table 1 Light Accent 3"/>
    <w:basedOn w:val="TableNormal"/>
    <w:uiPriority w:val="46"/>
    <w:rsid w:val="00E57EA0"/>
    <w:tblPr>
      <w:tblStyleRowBandSize w:val="1"/>
      <w:tblStyleColBandSize w:val="1"/>
    </w:tblPr>
    <w:tblStylePr w:type="firstRow">
      <w:rPr>
        <w:b/>
        <w:bCs/>
      </w:rPr>
      <w:tblPr/>
      <w:tcPr>
        <w:tcBorders>
          <w:bottom w:val="single" w:sz="4" w:space="0" w:color="5DD4E7" w:themeColor="accent3" w:themeTint="99"/>
        </w:tcBorders>
      </w:tcPr>
    </w:tblStylePr>
    <w:tblStylePr w:type="lastRow">
      <w:rPr>
        <w:b/>
        <w:bCs/>
      </w:rPr>
      <w:tblPr/>
      <w:tcPr>
        <w:tcBorders>
          <w:top w:val="single" w:sz="4" w:space="0" w:color="5DD4E7" w:themeColor="accent3" w:themeTint="99"/>
        </w:tcBorders>
      </w:tcPr>
    </w:tblStylePr>
    <w:tblStylePr w:type="firstCol">
      <w:rPr>
        <w:b/>
        <w:bCs/>
      </w:rPr>
    </w:tblStylePr>
    <w:tblStylePr w:type="lastCol">
      <w:rPr>
        <w:b/>
        <w:bCs/>
      </w:rPr>
    </w:tblStylePr>
    <w:tblStylePr w:type="band1Vert">
      <w:tblPr/>
      <w:tcPr>
        <w:shd w:val="clear" w:color="auto" w:fill="C9F1F7" w:themeFill="accent3" w:themeFillTint="33"/>
      </w:tcPr>
    </w:tblStylePr>
    <w:tblStylePr w:type="band1Horz">
      <w:tblPr/>
      <w:tcPr>
        <w:shd w:val="clear" w:color="auto" w:fill="C9F1F7" w:themeFill="accent3" w:themeFillTint="33"/>
      </w:tcPr>
    </w:tblStylePr>
  </w:style>
  <w:style w:type="character" w:customStyle="1" w:styleId="Heading4Char">
    <w:name w:val="Heading 4 Char"/>
    <w:aliases w:val="Sub-Minor Char,h4 Char,Map Title Char,h41 Char,Map Title1 Char,Map Title2 Char,h411 Char,Map Title11 Char,Sub-Minor1 Char,h42 Char,Map Title3 Char,h412 Char,Map Title12 Char,Sub-Minor2 Char,h43 Char,Map Title4 Char,h413 Char,h44 Char"/>
    <w:basedOn w:val="DefaultParagraphFont"/>
    <w:link w:val="Heading4"/>
    <w:uiPriority w:val="9"/>
    <w:rsid w:val="00D7582E"/>
    <w:rPr>
      <w:rFonts w:ascii="Calibri" w:eastAsiaTheme="majorEastAsia" w:hAnsi="Calibri" w:cstheme="majorBidi"/>
      <w:b/>
      <w:iCs/>
      <w:color w:val="1A9CB0"/>
      <w:sz w:val="22"/>
      <w:szCs w:val="22"/>
    </w:rPr>
  </w:style>
  <w:style w:type="paragraph" w:customStyle="1" w:styleId="Body">
    <w:name w:val="Body"/>
    <w:link w:val="BodyChar"/>
    <w:qFormat/>
    <w:rsid w:val="001C527B"/>
    <w:pPr>
      <w:spacing w:before="60" w:after="60"/>
    </w:pPr>
    <w:rPr>
      <w:color w:val="8F8E91" w:themeColor="text1" w:themeTint="99"/>
      <w:sz w:val="20"/>
      <w:szCs w:val="22"/>
    </w:rPr>
  </w:style>
  <w:style w:type="paragraph" w:customStyle="1" w:styleId="NoteStyle">
    <w:name w:val="Note Style"/>
    <w:next w:val="Body"/>
    <w:qFormat/>
    <w:rsid w:val="00D7582E"/>
    <w:pPr>
      <w:numPr>
        <w:numId w:val="10"/>
      </w:numPr>
      <w:spacing w:before="120" w:after="120"/>
      <w:ind w:left="624"/>
    </w:pPr>
    <w:rPr>
      <w:rFonts w:ascii="Calibri" w:hAnsi="Calibri"/>
      <w:sz w:val="20"/>
      <w:szCs w:val="22"/>
    </w:rPr>
  </w:style>
  <w:style w:type="numbering" w:customStyle="1" w:styleId="Style5">
    <w:name w:val="Style5"/>
    <w:uiPriority w:val="99"/>
    <w:rsid w:val="00765439"/>
    <w:pPr>
      <w:numPr>
        <w:numId w:val="9"/>
      </w:numPr>
    </w:pPr>
  </w:style>
  <w:style w:type="character" w:customStyle="1" w:styleId="Heading5Char">
    <w:name w:val="Heading 5 Char"/>
    <w:basedOn w:val="DefaultParagraphFont"/>
    <w:link w:val="Heading5"/>
    <w:uiPriority w:val="9"/>
    <w:semiHidden/>
    <w:rsid w:val="00D7582E"/>
    <w:rPr>
      <w:rFonts w:ascii="Calibri" w:eastAsiaTheme="majorEastAsia" w:hAnsi="Calibri" w:cstheme="majorBidi"/>
      <w:color w:val="989898" w:themeColor="accent1" w:themeShade="BF"/>
      <w:sz w:val="20"/>
      <w:szCs w:val="22"/>
    </w:rPr>
  </w:style>
  <w:style w:type="paragraph" w:customStyle="1" w:styleId="WarningStyle">
    <w:name w:val="Warning Style"/>
    <w:qFormat/>
    <w:rsid w:val="00D7582E"/>
    <w:pPr>
      <w:numPr>
        <w:numId w:val="11"/>
      </w:numPr>
      <w:ind w:left="23" w:hanging="23"/>
    </w:pPr>
    <w:rPr>
      <w:rFonts w:ascii="Calibri" w:hAnsi="Calibri"/>
      <w:sz w:val="20"/>
      <w:szCs w:val="22"/>
    </w:rPr>
  </w:style>
  <w:style w:type="character" w:styleId="SubtleEmphasis">
    <w:name w:val="Subtle Emphasis"/>
    <w:basedOn w:val="DefaultParagraphFont"/>
    <w:uiPriority w:val="19"/>
    <w:qFormat/>
    <w:rsid w:val="00D7582E"/>
    <w:rPr>
      <w:rFonts w:ascii="Calibri" w:hAnsi="Calibri"/>
      <w:i/>
      <w:iCs/>
      <w:color w:val="747275" w:themeColor="text1" w:themeTint="BF"/>
    </w:rPr>
  </w:style>
  <w:style w:type="paragraph" w:customStyle="1" w:styleId="TableNumberedList">
    <w:name w:val="Table Numbered List"/>
    <w:qFormat/>
    <w:rsid w:val="00D7582E"/>
    <w:pPr>
      <w:numPr>
        <w:numId w:val="14"/>
      </w:numPr>
      <w:spacing w:before="120" w:after="120"/>
      <w:contextualSpacing/>
      <w:outlineLvl w:val="0"/>
    </w:pPr>
    <w:rPr>
      <w:rFonts w:ascii="Calibri" w:hAnsi="Calibri"/>
      <w:color w:val="464547" w:themeColor="text1"/>
      <w:szCs w:val="22"/>
    </w:rPr>
  </w:style>
  <w:style w:type="paragraph" w:customStyle="1" w:styleId="AppendixLevel1">
    <w:name w:val="Appendix Level 1"/>
    <w:basedOn w:val="Heading1"/>
    <w:next w:val="Body"/>
    <w:qFormat/>
    <w:rsid w:val="0000264E"/>
    <w:pPr>
      <w:pageBreakBefore/>
      <w:numPr>
        <w:numId w:val="12"/>
      </w:numPr>
    </w:pPr>
  </w:style>
  <w:style w:type="paragraph" w:customStyle="1" w:styleId="AppendixLevel2">
    <w:name w:val="Appendix Level 2"/>
    <w:basedOn w:val="Heading2"/>
    <w:next w:val="Body"/>
    <w:qFormat/>
    <w:rsid w:val="0000264E"/>
    <w:pPr>
      <w:numPr>
        <w:numId w:val="12"/>
      </w:numPr>
      <w:spacing w:before="240" w:after="120"/>
    </w:pPr>
    <w:rPr>
      <w:bCs w:val="0"/>
    </w:rPr>
  </w:style>
  <w:style w:type="paragraph" w:customStyle="1" w:styleId="TableBulletList">
    <w:name w:val="Table Bullet List"/>
    <w:qFormat/>
    <w:rsid w:val="00D7582E"/>
    <w:pPr>
      <w:numPr>
        <w:numId w:val="15"/>
      </w:numPr>
      <w:spacing w:before="60" w:after="60"/>
      <w:contextualSpacing/>
    </w:pPr>
    <w:rPr>
      <w:rFonts w:ascii="Calibri" w:hAnsi="Calibri"/>
    </w:rPr>
  </w:style>
  <w:style w:type="paragraph" w:customStyle="1" w:styleId="TableNote">
    <w:name w:val="Table Note"/>
    <w:qFormat/>
    <w:rsid w:val="00D7582E"/>
    <w:pPr>
      <w:numPr>
        <w:numId w:val="16"/>
      </w:numPr>
    </w:pPr>
    <w:rPr>
      <w:rFonts w:ascii="Calibri" w:hAnsi="Calibri"/>
      <w:szCs w:val="22"/>
    </w:rPr>
  </w:style>
  <w:style w:type="paragraph" w:styleId="IntenseQuote">
    <w:name w:val="Intense Quote"/>
    <w:basedOn w:val="Normal"/>
    <w:next w:val="Normal"/>
    <w:link w:val="IntenseQuoteChar"/>
    <w:uiPriority w:val="30"/>
    <w:qFormat/>
    <w:rsid w:val="00EB3D61"/>
    <w:pPr>
      <w:pBdr>
        <w:top w:val="single" w:sz="4" w:space="10" w:color="CCCCCC" w:themeColor="accent1"/>
        <w:bottom w:val="single" w:sz="4" w:space="10" w:color="CCCCCC" w:themeColor="accent1"/>
      </w:pBdr>
      <w:spacing w:before="360" w:after="360"/>
      <w:ind w:left="864" w:right="864"/>
      <w:jc w:val="center"/>
    </w:pPr>
    <w:rPr>
      <w:i/>
      <w:iCs/>
      <w:color w:val="1A9CB0" w:themeColor="accent3"/>
    </w:rPr>
  </w:style>
  <w:style w:type="character" w:customStyle="1" w:styleId="IntenseQuoteChar">
    <w:name w:val="Intense Quote Char"/>
    <w:basedOn w:val="DefaultParagraphFont"/>
    <w:link w:val="IntenseQuote"/>
    <w:uiPriority w:val="30"/>
    <w:rsid w:val="00EB3D61"/>
    <w:rPr>
      <w:i/>
      <w:iCs/>
      <w:color w:val="1A9CB0" w:themeColor="accent3"/>
      <w:sz w:val="20"/>
      <w:szCs w:val="22"/>
    </w:rPr>
  </w:style>
  <w:style w:type="paragraph" w:customStyle="1" w:styleId="TableBody">
    <w:name w:val="Table Body"/>
    <w:qFormat/>
    <w:rsid w:val="00D7582E"/>
    <w:pPr>
      <w:spacing w:before="120"/>
    </w:pPr>
    <w:rPr>
      <w:rFonts w:ascii="Calibri" w:hAnsi="Calibri"/>
    </w:rPr>
  </w:style>
  <w:style w:type="paragraph" w:customStyle="1" w:styleId="TableHeader">
    <w:name w:val="Table Header"/>
    <w:qFormat/>
    <w:rsid w:val="00D7582E"/>
    <w:pPr>
      <w:spacing w:before="120"/>
    </w:pPr>
    <w:rPr>
      <w:rFonts w:ascii="Calibri" w:hAnsi="Calibri"/>
      <w:color w:val="FFFFFF" w:themeColor="background1"/>
      <w:sz w:val="20"/>
    </w:rPr>
  </w:style>
  <w:style w:type="table" w:styleId="PlainTable4">
    <w:name w:val="Plain Table 4"/>
    <w:basedOn w:val="TableNormal"/>
    <w:uiPriority w:val="99"/>
    <w:rsid w:val="00EF3FE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D2331"/>
    <w:tblPr>
      <w:tblStyleRowBandSize w:val="1"/>
      <w:tblStyleColBandSize w:val="1"/>
      <w:tblBorders>
        <w:top w:val="single" w:sz="4" w:space="0" w:color="8F8E91" w:themeColor="text1" w:themeTint="99"/>
        <w:left w:val="single" w:sz="4" w:space="0" w:color="8F8E91" w:themeColor="text1" w:themeTint="99"/>
        <w:bottom w:val="single" w:sz="4" w:space="0" w:color="8F8E91" w:themeColor="text1" w:themeTint="99"/>
        <w:right w:val="single" w:sz="4" w:space="0" w:color="8F8E91" w:themeColor="text1" w:themeTint="99"/>
        <w:insideH w:val="single" w:sz="4" w:space="0" w:color="8F8E91" w:themeColor="text1" w:themeTint="99"/>
        <w:insideV w:val="single" w:sz="4" w:space="0" w:color="8F8E91" w:themeColor="text1" w:themeTint="99"/>
      </w:tblBorders>
    </w:tblPr>
    <w:tblStylePr w:type="firstRow">
      <w:rPr>
        <w:b/>
        <w:bCs/>
        <w:color w:val="FFFFFF" w:themeColor="background1"/>
      </w:rPr>
      <w:tblPr/>
      <w:tcPr>
        <w:tcBorders>
          <w:top w:val="single" w:sz="4" w:space="0" w:color="464547" w:themeColor="text1"/>
          <w:left w:val="single" w:sz="4" w:space="0" w:color="464547" w:themeColor="text1"/>
          <w:bottom w:val="single" w:sz="4" w:space="0" w:color="464547" w:themeColor="text1"/>
          <w:right w:val="single" w:sz="4" w:space="0" w:color="464547" w:themeColor="text1"/>
          <w:insideH w:val="nil"/>
          <w:insideV w:val="nil"/>
        </w:tcBorders>
        <w:shd w:val="clear" w:color="auto" w:fill="464547" w:themeFill="text1"/>
      </w:tcPr>
    </w:tblStylePr>
    <w:tblStylePr w:type="lastRow">
      <w:rPr>
        <w:b/>
        <w:bCs/>
      </w:rPr>
      <w:tblPr/>
      <w:tcPr>
        <w:tcBorders>
          <w:top w:val="double" w:sz="4" w:space="0" w:color="464547" w:themeColor="text1"/>
        </w:tcBorders>
      </w:tcPr>
    </w:tblStylePr>
    <w:tblStylePr w:type="firstCol">
      <w:rPr>
        <w:b/>
        <w:bCs/>
      </w:rPr>
    </w:tblStylePr>
    <w:tblStylePr w:type="lastCol">
      <w:rPr>
        <w:b/>
        <w:bCs/>
      </w:rPr>
    </w:tblStylePr>
    <w:tblStylePr w:type="band1Vert">
      <w:tblPr/>
      <w:tcPr>
        <w:shd w:val="clear" w:color="auto" w:fill="D9D9DA" w:themeFill="text1" w:themeFillTint="33"/>
      </w:tcPr>
    </w:tblStylePr>
    <w:tblStylePr w:type="band1Horz">
      <w:tblPr/>
      <w:tcPr>
        <w:shd w:val="clear" w:color="auto" w:fill="D9D9DA" w:themeFill="text1" w:themeFillTint="33"/>
      </w:tcPr>
    </w:tblStylePr>
  </w:style>
  <w:style w:type="table" w:customStyle="1" w:styleId="ListTable3-Accent31">
    <w:name w:val="List Table 3 - Accent 31"/>
    <w:basedOn w:val="TableNormal"/>
    <w:uiPriority w:val="48"/>
    <w:rsid w:val="0029049F"/>
    <w:tblPr>
      <w:tblStyleRowBandSize w:val="1"/>
      <w:tblStyleColBandSize w:val="1"/>
      <w:tblBorders>
        <w:top w:val="single" w:sz="4" w:space="0" w:color="1A9CB0" w:themeColor="accent3"/>
        <w:left w:val="single" w:sz="4" w:space="0" w:color="1A9CB0" w:themeColor="accent3"/>
        <w:bottom w:val="single" w:sz="4" w:space="0" w:color="1A9CB0" w:themeColor="accent3"/>
        <w:right w:val="single" w:sz="4" w:space="0" w:color="1A9CB0" w:themeColor="accent3"/>
      </w:tblBorders>
    </w:tblPr>
    <w:tblStylePr w:type="firstRow">
      <w:rPr>
        <w:b/>
        <w:bCs/>
        <w:color w:val="FFFFFF" w:themeColor="background1"/>
      </w:rPr>
      <w:tblPr/>
      <w:tcPr>
        <w:shd w:val="clear" w:color="auto" w:fill="1A9CB0" w:themeFill="accent3"/>
      </w:tcPr>
    </w:tblStylePr>
    <w:tblStylePr w:type="lastRow">
      <w:rPr>
        <w:b/>
        <w:bCs/>
      </w:rPr>
      <w:tblPr/>
      <w:tcPr>
        <w:tcBorders>
          <w:top w:val="double" w:sz="4" w:space="0" w:color="1A9CB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9CB0" w:themeColor="accent3"/>
          <w:right w:val="single" w:sz="4" w:space="0" w:color="1A9CB0" w:themeColor="accent3"/>
        </w:tcBorders>
      </w:tcPr>
    </w:tblStylePr>
    <w:tblStylePr w:type="band1Horz">
      <w:tblPr/>
      <w:tcPr>
        <w:tcBorders>
          <w:top w:val="single" w:sz="4" w:space="0" w:color="1A9CB0" w:themeColor="accent3"/>
          <w:bottom w:val="single" w:sz="4" w:space="0" w:color="1A9CB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9CB0" w:themeColor="accent3"/>
          <w:left w:val="nil"/>
        </w:tcBorders>
      </w:tcPr>
    </w:tblStylePr>
    <w:tblStylePr w:type="swCell">
      <w:tblPr/>
      <w:tcPr>
        <w:tcBorders>
          <w:top w:val="double" w:sz="4" w:space="0" w:color="1A9CB0" w:themeColor="accent3"/>
          <w:right w:val="nil"/>
        </w:tcBorders>
      </w:tcPr>
    </w:tblStylePr>
  </w:style>
  <w:style w:type="table" w:styleId="ListTable1Light-Accent5">
    <w:name w:val="List Table 1 Light Accent 5"/>
    <w:basedOn w:val="TableNormal"/>
    <w:uiPriority w:val="46"/>
    <w:rsid w:val="000E54B5"/>
    <w:tblPr>
      <w:tblStyleRowBandSize w:val="1"/>
      <w:tblStyleColBandSize w:val="1"/>
    </w:tblPr>
    <w:tblStylePr w:type="firstRow">
      <w:rPr>
        <w:b/>
        <w:bCs/>
      </w:rPr>
      <w:tblPr/>
      <w:tcPr>
        <w:tcBorders>
          <w:bottom w:val="single" w:sz="4" w:space="0" w:color="B7CD7C" w:themeColor="accent5" w:themeTint="99"/>
        </w:tcBorders>
      </w:tcPr>
    </w:tblStylePr>
    <w:tblStylePr w:type="lastRow">
      <w:rPr>
        <w:b/>
        <w:bCs/>
      </w:rPr>
      <w:tblPr/>
      <w:tcPr>
        <w:tcBorders>
          <w:top w:val="single" w:sz="4" w:space="0" w:color="B7CD7C" w:themeColor="accent5" w:themeTint="99"/>
        </w:tcBorders>
      </w:tcPr>
    </w:tblStylePr>
    <w:tblStylePr w:type="firstCol">
      <w:rPr>
        <w:b/>
        <w:bCs/>
      </w:rPr>
    </w:tblStylePr>
    <w:tblStylePr w:type="lastCol">
      <w:rPr>
        <w:b/>
        <w:bCs/>
      </w:rPr>
    </w:tblStylePr>
    <w:tblStylePr w:type="band1Vert">
      <w:tblPr/>
      <w:tcPr>
        <w:shd w:val="clear" w:color="auto" w:fill="E7EED3" w:themeFill="accent5" w:themeFillTint="33"/>
      </w:tcPr>
    </w:tblStylePr>
    <w:tblStylePr w:type="band1Horz">
      <w:tblPr/>
      <w:tcPr>
        <w:shd w:val="clear" w:color="auto" w:fill="E7EED3" w:themeFill="accent5" w:themeFillTint="33"/>
      </w:tcPr>
    </w:tblStylePr>
  </w:style>
  <w:style w:type="character" w:customStyle="1" w:styleId="BodyChar">
    <w:name w:val="Body Char"/>
    <w:basedOn w:val="DefaultParagraphFont"/>
    <w:link w:val="Body"/>
    <w:rsid w:val="001C527B"/>
    <w:rPr>
      <w:color w:val="8F8E91" w:themeColor="text1" w:themeTint="99"/>
      <w:sz w:val="20"/>
      <w:szCs w:val="22"/>
    </w:rPr>
  </w:style>
  <w:style w:type="character" w:styleId="Strong">
    <w:name w:val="Strong"/>
    <w:basedOn w:val="DefaultParagraphFont"/>
    <w:uiPriority w:val="22"/>
    <w:qFormat/>
    <w:rsid w:val="00D7582E"/>
    <w:rPr>
      <w:rFonts w:ascii="Calibri" w:hAnsi="Calibri"/>
      <w:b/>
      <w:bCs w:val="0"/>
    </w:rPr>
  </w:style>
  <w:style w:type="character" w:customStyle="1" w:styleId="ListParagraphChar">
    <w:name w:val="List Paragraph Char"/>
    <w:aliases w:val="Standard Bullet Char,Bullet List Char,List Paragraph Fanatiman Char,Figure_name Char,List Paragraph1 Char,Bullet- First level Char,List Paragraph11 Char,Standard Bullet1 Char,Bullet List1 Char,List Paragraph Fanatiman1 Char"/>
    <w:link w:val="ListParagraph"/>
    <w:uiPriority w:val="34"/>
    <w:qFormat/>
    <w:locked/>
    <w:rsid w:val="001C527B"/>
    <w:rPr>
      <w:color w:val="343335" w:themeColor="text1" w:themeShade="BF"/>
      <w:sz w:val="20"/>
      <w:szCs w:val="22"/>
    </w:rPr>
  </w:style>
  <w:style w:type="character" w:styleId="SubtleReference">
    <w:name w:val="Subtle Reference"/>
    <w:basedOn w:val="DefaultParagraphFont"/>
    <w:uiPriority w:val="31"/>
    <w:qFormat/>
    <w:rsid w:val="002C403F"/>
    <w:rPr>
      <w:smallCaps/>
      <w:color w:val="878588" w:themeColor="text1" w:themeTint="A5"/>
    </w:rPr>
  </w:style>
  <w:style w:type="character" w:customStyle="1" w:styleId="UnresolvedMention1">
    <w:name w:val="Unresolved Mention1"/>
    <w:basedOn w:val="DefaultParagraphFont"/>
    <w:uiPriority w:val="99"/>
    <w:semiHidden/>
    <w:unhideWhenUsed/>
    <w:rsid w:val="00020282"/>
    <w:rPr>
      <w:color w:val="605E5C"/>
      <w:shd w:val="clear" w:color="auto" w:fill="E1DFDD"/>
    </w:rPr>
  </w:style>
  <w:style w:type="paragraph" w:styleId="NoSpacing">
    <w:name w:val="No Spacing"/>
    <w:uiPriority w:val="1"/>
    <w:qFormat/>
    <w:rsid w:val="00D7582E"/>
    <w:rPr>
      <w:rFonts w:ascii="Calibri" w:hAnsi="Calibri"/>
    </w:rPr>
  </w:style>
  <w:style w:type="character" w:styleId="Emphasis">
    <w:name w:val="Emphasis"/>
    <w:basedOn w:val="DefaultParagraphFont"/>
    <w:uiPriority w:val="20"/>
    <w:qFormat/>
    <w:rsid w:val="00D7582E"/>
    <w:rPr>
      <w:rFonts w:ascii="Calibri" w:hAnsi="Calibri"/>
      <w:i/>
      <w:iCs/>
    </w:rPr>
  </w:style>
  <w:style w:type="character" w:styleId="IntenseEmphasis">
    <w:name w:val="Intense Emphasis"/>
    <w:basedOn w:val="DefaultParagraphFont"/>
    <w:uiPriority w:val="21"/>
    <w:qFormat/>
    <w:rsid w:val="00D7582E"/>
    <w:rPr>
      <w:rFonts w:ascii="Calibri" w:hAnsi="Calibri"/>
      <w:i/>
      <w:iCs/>
      <w:color w:val="CCCCCC" w:themeColor="accent1"/>
    </w:rPr>
  </w:style>
  <w:style w:type="character" w:styleId="PlaceholderText">
    <w:name w:val="Placeholder Text"/>
    <w:basedOn w:val="DefaultParagraphFont"/>
    <w:uiPriority w:val="99"/>
    <w:semiHidden/>
    <w:rsid w:val="000E1642"/>
    <w:rPr>
      <w:color w:val="666666"/>
    </w:rPr>
  </w:style>
  <w:style w:type="character" w:styleId="FollowedHyperlink">
    <w:name w:val="FollowedHyperlink"/>
    <w:basedOn w:val="DefaultParagraphFont"/>
    <w:uiPriority w:val="99"/>
    <w:semiHidden/>
    <w:unhideWhenUsed/>
    <w:rsid w:val="001155E8"/>
    <w:rPr>
      <w:color w:val="1B8BA0" w:themeColor="followedHyperlink"/>
      <w:u w:val="single"/>
    </w:rPr>
  </w:style>
  <w:style w:type="character" w:styleId="UnresolvedMention">
    <w:name w:val="Unresolved Mention"/>
    <w:basedOn w:val="DefaultParagraphFont"/>
    <w:uiPriority w:val="99"/>
    <w:semiHidden/>
    <w:unhideWhenUsed/>
    <w:rsid w:val="00F6612F"/>
    <w:rPr>
      <w:color w:val="605E5C"/>
      <w:shd w:val="clear" w:color="auto" w:fill="E1DFDD"/>
    </w:rPr>
  </w:style>
  <w:style w:type="character" w:customStyle="1" w:styleId="Style6">
    <w:name w:val="Style6"/>
    <w:basedOn w:val="DefaultParagraphFont"/>
    <w:uiPriority w:val="1"/>
    <w:rsid w:val="00E47D87"/>
    <w:rPr>
      <w:color w:val="auto"/>
    </w:rPr>
  </w:style>
  <w:style w:type="character" w:customStyle="1" w:styleId="Style7">
    <w:name w:val="Style7"/>
    <w:basedOn w:val="Style6"/>
    <w:uiPriority w:val="1"/>
    <w:rsid w:val="00D838A5"/>
    <w:rPr>
      <w:color w:val="auto"/>
    </w:rPr>
  </w:style>
  <w:style w:type="character" w:customStyle="1" w:styleId="Style8">
    <w:name w:val="Style8"/>
    <w:basedOn w:val="Style6"/>
    <w:uiPriority w:val="1"/>
    <w:rsid w:val="00D838A5"/>
    <w:rPr>
      <w:color w:val="auto"/>
    </w:rPr>
  </w:style>
  <w:style w:type="character" w:customStyle="1" w:styleId="Style9">
    <w:name w:val="Style9"/>
    <w:basedOn w:val="DefaultParagraphFont"/>
    <w:uiPriority w:val="1"/>
    <w:rsid w:val="005E52FC"/>
    <w:rPr>
      <w:rFonts w:ascii="Calibri" w:hAnsi="Calibri"/>
      <w:color w:val="auto"/>
      <w:sz w:val="40"/>
    </w:rPr>
  </w:style>
  <w:style w:type="character" w:customStyle="1" w:styleId="Style10">
    <w:name w:val="Style10"/>
    <w:basedOn w:val="DefaultParagraphFont"/>
    <w:uiPriority w:val="1"/>
    <w:rsid w:val="00F91899"/>
    <w:rPr>
      <w:rFonts w:ascii="Calibri" w:hAnsi="Calibri"/>
      <w:sz w:val="18"/>
    </w:rPr>
  </w:style>
  <w:style w:type="character" w:customStyle="1" w:styleId="Style11">
    <w:name w:val="Style11"/>
    <w:basedOn w:val="DefaultParagraphFont"/>
    <w:uiPriority w:val="1"/>
    <w:rsid w:val="00893AE1"/>
    <w:rPr>
      <w:rFonts w:ascii="Calibri" w:hAnsi="Calibri"/>
      <w:color w:val="auto"/>
      <w:sz w:val="18"/>
    </w:rPr>
  </w:style>
  <w:style w:type="paragraph" w:styleId="Revision">
    <w:name w:val="Revision"/>
    <w:hidden/>
    <w:uiPriority w:val="99"/>
    <w:semiHidden/>
    <w:rsid w:val="00FA653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7385">
      <w:bodyDiv w:val="1"/>
      <w:marLeft w:val="0"/>
      <w:marRight w:val="0"/>
      <w:marTop w:val="0"/>
      <w:marBottom w:val="0"/>
      <w:divBdr>
        <w:top w:val="none" w:sz="0" w:space="0" w:color="auto"/>
        <w:left w:val="none" w:sz="0" w:space="0" w:color="auto"/>
        <w:bottom w:val="none" w:sz="0" w:space="0" w:color="auto"/>
        <w:right w:val="none" w:sz="0" w:space="0" w:color="auto"/>
      </w:divBdr>
    </w:div>
    <w:div w:id="223879926">
      <w:bodyDiv w:val="1"/>
      <w:marLeft w:val="0"/>
      <w:marRight w:val="0"/>
      <w:marTop w:val="0"/>
      <w:marBottom w:val="0"/>
      <w:divBdr>
        <w:top w:val="none" w:sz="0" w:space="0" w:color="auto"/>
        <w:left w:val="none" w:sz="0" w:space="0" w:color="auto"/>
        <w:bottom w:val="none" w:sz="0" w:space="0" w:color="auto"/>
        <w:right w:val="none" w:sz="0" w:space="0" w:color="auto"/>
      </w:divBdr>
    </w:div>
    <w:div w:id="293563247">
      <w:bodyDiv w:val="1"/>
      <w:marLeft w:val="0"/>
      <w:marRight w:val="0"/>
      <w:marTop w:val="0"/>
      <w:marBottom w:val="0"/>
      <w:divBdr>
        <w:top w:val="none" w:sz="0" w:space="0" w:color="auto"/>
        <w:left w:val="none" w:sz="0" w:space="0" w:color="auto"/>
        <w:bottom w:val="none" w:sz="0" w:space="0" w:color="auto"/>
        <w:right w:val="none" w:sz="0" w:space="0" w:color="auto"/>
      </w:divBdr>
    </w:div>
    <w:div w:id="426653437">
      <w:bodyDiv w:val="1"/>
      <w:marLeft w:val="0"/>
      <w:marRight w:val="0"/>
      <w:marTop w:val="0"/>
      <w:marBottom w:val="0"/>
      <w:divBdr>
        <w:top w:val="none" w:sz="0" w:space="0" w:color="auto"/>
        <w:left w:val="none" w:sz="0" w:space="0" w:color="auto"/>
        <w:bottom w:val="none" w:sz="0" w:space="0" w:color="auto"/>
        <w:right w:val="none" w:sz="0" w:space="0" w:color="auto"/>
      </w:divBdr>
      <w:divsChild>
        <w:div w:id="1283923237">
          <w:marLeft w:val="0"/>
          <w:marRight w:val="0"/>
          <w:marTop w:val="0"/>
          <w:marBottom w:val="0"/>
          <w:divBdr>
            <w:top w:val="none" w:sz="0" w:space="0" w:color="auto"/>
            <w:left w:val="none" w:sz="0" w:space="0" w:color="auto"/>
            <w:bottom w:val="none" w:sz="0" w:space="0" w:color="auto"/>
            <w:right w:val="none" w:sz="0" w:space="0" w:color="auto"/>
          </w:divBdr>
        </w:div>
      </w:divsChild>
    </w:div>
    <w:div w:id="713888960">
      <w:bodyDiv w:val="1"/>
      <w:marLeft w:val="0"/>
      <w:marRight w:val="0"/>
      <w:marTop w:val="0"/>
      <w:marBottom w:val="0"/>
      <w:divBdr>
        <w:top w:val="none" w:sz="0" w:space="0" w:color="auto"/>
        <w:left w:val="none" w:sz="0" w:space="0" w:color="auto"/>
        <w:bottom w:val="none" w:sz="0" w:space="0" w:color="auto"/>
        <w:right w:val="none" w:sz="0" w:space="0" w:color="auto"/>
      </w:divBdr>
    </w:div>
    <w:div w:id="1391805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olicy.epam.com/pages/templates-examples/case-study"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ww.epam.com/" TargetMode="Externa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www.epam.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kb.epam.com/x/4zFLkw"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asey.lab.epam.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Mackey\Downloads\PID_CaseStudyDetailed%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FF44D7C2243C68B318FE428E80AF5"/>
        <w:category>
          <w:name w:val="General"/>
          <w:gallery w:val="placeholder"/>
        </w:category>
        <w:types>
          <w:type w:val="bbPlcHdr"/>
        </w:types>
        <w:behaviors>
          <w:behavior w:val="content"/>
        </w:behaviors>
        <w:guid w:val="{E691A2C2-C97F-4A58-A003-99FC93FE2653}"/>
      </w:docPartPr>
      <w:docPartBody>
        <w:p w:rsidR="00000000" w:rsidRDefault="00000000">
          <w:pPr>
            <w:pStyle w:val="B25FF44D7C2243C68B318FE428E80AF5"/>
          </w:pPr>
          <w:r w:rsidRPr="008E60F5">
            <w:rPr>
              <w:rStyle w:val="Heading1Char"/>
              <w:b/>
              <w:bCs/>
              <w:sz w:val="40"/>
              <w:szCs w:val="40"/>
            </w:rPr>
            <w:t>Click here to enter project code</w:t>
          </w:r>
        </w:p>
      </w:docPartBody>
    </w:docPart>
    <w:docPart>
      <w:docPartPr>
        <w:name w:val="B1B42E4B90A647B9B1B56B02899FC0BD"/>
        <w:category>
          <w:name w:val="General"/>
          <w:gallery w:val="placeholder"/>
        </w:category>
        <w:types>
          <w:type w:val="bbPlcHdr"/>
        </w:types>
        <w:behaviors>
          <w:behavior w:val="content"/>
        </w:behaviors>
        <w:guid w:val="{F5A6B932-F83B-48E6-A489-E6F302092D3C}"/>
      </w:docPartPr>
      <w:docPartBody>
        <w:p w:rsidR="00000000" w:rsidRDefault="00000000">
          <w:pPr>
            <w:pStyle w:val="B1B42E4B90A647B9B1B56B02899FC0BD"/>
          </w:pPr>
          <w:r w:rsidRPr="008E60F5">
            <w:rPr>
              <w:rStyle w:val="PlaceholderText"/>
              <w:b/>
              <w:bCs/>
              <w:color w:val="auto"/>
            </w:rPr>
            <w:t>Click here to select a date</w:t>
          </w:r>
        </w:p>
      </w:docPartBody>
    </w:docPart>
    <w:docPart>
      <w:docPartPr>
        <w:name w:val="A6924EAB749A4294A6E83E3B0CA2B815"/>
        <w:category>
          <w:name w:val="General"/>
          <w:gallery w:val="placeholder"/>
        </w:category>
        <w:types>
          <w:type w:val="bbPlcHdr"/>
        </w:types>
        <w:behaviors>
          <w:behavior w:val="content"/>
        </w:behaviors>
        <w:guid w:val="{52B49E47-9FAD-4085-AAB3-0958B00C0303}"/>
      </w:docPartPr>
      <w:docPartBody>
        <w:p w:rsidR="00000000" w:rsidRDefault="00000000">
          <w:pPr>
            <w:pStyle w:val="A6924EAB749A4294A6E83E3B0CA2B815"/>
          </w:pPr>
          <w:r w:rsidRPr="009C5C39">
            <w:rPr>
              <w:b/>
              <w:bCs/>
              <w:color w:val="E8E8E8" w:themeColor="background2"/>
            </w:rPr>
            <w:t>Click to c</w:t>
          </w:r>
          <w:r w:rsidRPr="009C5C39">
            <w:rPr>
              <w:rStyle w:val="PlaceholderText"/>
              <w:b/>
              <w:bCs/>
              <w:color w:val="E8E8E8" w:themeColor="background2"/>
            </w:rPr>
            <w:t>hoose</w:t>
          </w:r>
        </w:p>
      </w:docPartBody>
    </w:docPart>
    <w:docPart>
      <w:docPartPr>
        <w:name w:val="AE854C80E1694FF49D80E5B55C31F1C8"/>
        <w:category>
          <w:name w:val="General"/>
          <w:gallery w:val="placeholder"/>
        </w:category>
        <w:types>
          <w:type w:val="bbPlcHdr"/>
        </w:types>
        <w:behaviors>
          <w:behavior w:val="content"/>
        </w:behaviors>
        <w:guid w:val="{547D8EC8-826C-446E-BA5D-76211A5F17EB}"/>
      </w:docPartPr>
      <w:docPartBody>
        <w:p w:rsidR="00000000" w:rsidRDefault="00000000">
          <w:pPr>
            <w:pStyle w:val="AE854C80E1694FF49D80E5B55C31F1C8"/>
          </w:pPr>
          <w:r w:rsidRPr="009C5C39">
            <w:rPr>
              <w:b/>
              <w:bCs/>
              <w:color w:val="E8E8E8" w:themeColor="background2"/>
              <w:sz w:val="18"/>
              <w:szCs w:val="18"/>
            </w:rPr>
            <w:t>Click to choose</w:t>
          </w:r>
        </w:p>
      </w:docPartBody>
    </w:docPart>
    <w:docPart>
      <w:docPartPr>
        <w:name w:val="F7C1D26E5E124DEFA40284BC4D6E9CC8"/>
        <w:category>
          <w:name w:val="General"/>
          <w:gallery w:val="placeholder"/>
        </w:category>
        <w:types>
          <w:type w:val="bbPlcHdr"/>
        </w:types>
        <w:behaviors>
          <w:behavior w:val="content"/>
        </w:behaviors>
        <w:guid w:val="{BBB2A0AA-EB37-4431-9CE8-EF3B9EEECCDB}"/>
      </w:docPartPr>
      <w:docPartBody>
        <w:p w:rsidR="00000000" w:rsidRDefault="00000000">
          <w:pPr>
            <w:pStyle w:val="F7C1D26E5E124DEFA40284BC4D6E9CC8"/>
          </w:pPr>
          <w:r w:rsidRPr="00893AE1">
            <w:rPr>
              <w:rStyle w:val="PlaceholderText"/>
              <w:b/>
              <w:color w:val="auto"/>
            </w:rPr>
            <w:t>Click here to enter text</w:t>
          </w:r>
        </w:p>
      </w:docPartBody>
    </w:docPart>
    <w:docPart>
      <w:docPartPr>
        <w:name w:val="FAFE39DA1ABA473CB427F83C99578882"/>
        <w:category>
          <w:name w:val="General"/>
          <w:gallery w:val="placeholder"/>
        </w:category>
        <w:types>
          <w:type w:val="bbPlcHdr"/>
        </w:types>
        <w:behaviors>
          <w:behavior w:val="content"/>
        </w:behaviors>
        <w:guid w:val="{E02FABC7-A1FD-4666-BAAA-0E0304182EB7}"/>
      </w:docPartPr>
      <w:docPartBody>
        <w:p w:rsidR="00000000" w:rsidRDefault="00000000">
          <w:pPr>
            <w:pStyle w:val="FAFE39DA1ABA473CB427F83C99578882"/>
          </w:pPr>
          <w:r w:rsidRPr="00893AE1">
            <w:rPr>
              <w:rStyle w:val="PlaceholderText"/>
              <w:b/>
              <w:color w:val="auto"/>
            </w:rPr>
            <w:t>Click here to enter text</w:t>
          </w:r>
        </w:p>
      </w:docPartBody>
    </w:docPart>
    <w:docPart>
      <w:docPartPr>
        <w:name w:val="FC5ED5E7BFC34EE586243428FFB70C36"/>
        <w:category>
          <w:name w:val="General"/>
          <w:gallery w:val="placeholder"/>
        </w:category>
        <w:types>
          <w:type w:val="bbPlcHdr"/>
        </w:types>
        <w:behaviors>
          <w:behavior w:val="content"/>
        </w:behaviors>
        <w:guid w:val="{AA5B3C30-DEFD-45C4-8F65-AA6C94582D74}"/>
      </w:docPartPr>
      <w:docPartBody>
        <w:p w:rsidR="00000000" w:rsidRDefault="00000000">
          <w:pPr>
            <w:pStyle w:val="FC5ED5E7BFC34EE586243428FFB70C36"/>
          </w:pPr>
          <w:r w:rsidRPr="00893AE1">
            <w:rPr>
              <w:rStyle w:val="PlaceholderText"/>
              <w:b/>
              <w:color w:val="auto"/>
            </w:rPr>
            <w:t>Click here to enter text</w:t>
          </w:r>
        </w:p>
      </w:docPartBody>
    </w:docPart>
    <w:docPart>
      <w:docPartPr>
        <w:name w:val="8C01A97977C64B998AFA4650ACFEC8C5"/>
        <w:category>
          <w:name w:val="General"/>
          <w:gallery w:val="placeholder"/>
        </w:category>
        <w:types>
          <w:type w:val="bbPlcHdr"/>
        </w:types>
        <w:behaviors>
          <w:behavior w:val="content"/>
        </w:behaviors>
        <w:guid w:val="{14DB410F-CCF9-4456-931C-C22CB1106BBC}"/>
      </w:docPartPr>
      <w:docPartBody>
        <w:p w:rsidR="00000000" w:rsidRDefault="00000000">
          <w:pPr>
            <w:pStyle w:val="8C01A97977C64B998AFA4650ACFEC8C5"/>
          </w:pPr>
          <w:r w:rsidRPr="00893AE1">
            <w:rPr>
              <w:rStyle w:val="PlaceholderText"/>
              <w:b/>
              <w:color w:val="auto"/>
            </w:rPr>
            <w:t>Click here to enter text</w:t>
          </w:r>
        </w:p>
      </w:docPartBody>
    </w:docPart>
    <w:docPart>
      <w:docPartPr>
        <w:name w:val="6625E3FF062E428D81069D640A2DEB9C"/>
        <w:category>
          <w:name w:val="General"/>
          <w:gallery w:val="placeholder"/>
        </w:category>
        <w:types>
          <w:type w:val="bbPlcHdr"/>
        </w:types>
        <w:behaviors>
          <w:behavior w:val="content"/>
        </w:behaviors>
        <w:guid w:val="{2321F629-0BC6-4381-B2F3-ED1388D6F743}"/>
      </w:docPartPr>
      <w:docPartBody>
        <w:p w:rsidR="00000000" w:rsidRDefault="00000000">
          <w:pPr>
            <w:pStyle w:val="6625E3FF062E428D81069D640A2DEB9C"/>
          </w:pPr>
          <w:r w:rsidRPr="00893AE1">
            <w:rPr>
              <w:rStyle w:val="PlaceholderText"/>
              <w:b/>
              <w:color w:val="auto"/>
            </w:rPr>
            <w:t>Click here to enter text</w:t>
          </w:r>
        </w:p>
      </w:docPartBody>
    </w:docPart>
    <w:docPart>
      <w:docPartPr>
        <w:name w:val="6E2F4B0CD1CA4051BB4D2F0E33AC00AA"/>
        <w:category>
          <w:name w:val="General"/>
          <w:gallery w:val="placeholder"/>
        </w:category>
        <w:types>
          <w:type w:val="bbPlcHdr"/>
        </w:types>
        <w:behaviors>
          <w:behavior w:val="content"/>
        </w:behaviors>
        <w:guid w:val="{6E01CFC5-8A3A-47F4-831A-1A3C7157DBBD}"/>
      </w:docPartPr>
      <w:docPartBody>
        <w:p w:rsidR="00000000" w:rsidRDefault="00000000">
          <w:pPr>
            <w:pStyle w:val="6E2F4B0CD1CA4051BB4D2F0E33AC00AA"/>
          </w:pPr>
          <w:r w:rsidRPr="00893AE1">
            <w:rPr>
              <w:rStyle w:val="PlaceholderText"/>
              <w:b/>
              <w:color w:val="auto"/>
            </w:rPr>
            <w:t>Click here to enter text</w:t>
          </w:r>
        </w:p>
      </w:docPartBody>
    </w:docPart>
    <w:docPart>
      <w:docPartPr>
        <w:name w:val="1DCBD63C66274CBD874E9483827B082C"/>
        <w:category>
          <w:name w:val="General"/>
          <w:gallery w:val="placeholder"/>
        </w:category>
        <w:types>
          <w:type w:val="bbPlcHdr"/>
        </w:types>
        <w:behaviors>
          <w:behavior w:val="content"/>
        </w:behaviors>
        <w:guid w:val="{2969DD2A-18A9-4B45-AAF0-A42F30DFDC74}"/>
      </w:docPartPr>
      <w:docPartBody>
        <w:p w:rsidR="00000000" w:rsidRDefault="00000000">
          <w:pPr>
            <w:pStyle w:val="1DCBD63C66274CBD874E9483827B082C"/>
          </w:pPr>
          <w:r w:rsidRPr="00893AE1">
            <w:rPr>
              <w:rStyle w:val="PlaceholderText"/>
              <w:b/>
              <w:color w:val="auto"/>
            </w:rPr>
            <w:t>Click here to enter text</w:t>
          </w:r>
        </w:p>
      </w:docPartBody>
    </w:docPart>
    <w:docPart>
      <w:docPartPr>
        <w:name w:val="C4AD7DAE6B7F4F109EACFA7DF1305DF3"/>
        <w:category>
          <w:name w:val="General"/>
          <w:gallery w:val="placeholder"/>
        </w:category>
        <w:types>
          <w:type w:val="bbPlcHdr"/>
        </w:types>
        <w:behaviors>
          <w:behavior w:val="content"/>
        </w:behaviors>
        <w:guid w:val="{A9E27F98-26AF-4A8D-B9C3-86CB148AF9B3}"/>
      </w:docPartPr>
      <w:docPartBody>
        <w:p w:rsidR="00000000" w:rsidRDefault="00000000">
          <w:pPr>
            <w:pStyle w:val="C4AD7DAE6B7F4F109EACFA7DF1305DF3"/>
          </w:pPr>
          <w:r w:rsidRPr="00893AE1">
            <w:rPr>
              <w:rStyle w:val="PlaceholderText"/>
              <w:b/>
              <w:color w:val="auto"/>
            </w:rPr>
            <w:t>Click here to enter text</w:t>
          </w:r>
        </w:p>
      </w:docPartBody>
    </w:docPart>
    <w:docPart>
      <w:docPartPr>
        <w:name w:val="2FB9FA674F2F405FABA1B2178A9D0D7C"/>
        <w:category>
          <w:name w:val="General"/>
          <w:gallery w:val="placeholder"/>
        </w:category>
        <w:types>
          <w:type w:val="bbPlcHdr"/>
        </w:types>
        <w:behaviors>
          <w:behavior w:val="content"/>
        </w:behaviors>
        <w:guid w:val="{24DE3764-3993-47DA-B254-A66A02EF739E}"/>
      </w:docPartPr>
      <w:docPartBody>
        <w:p w:rsidR="00000000" w:rsidRDefault="00000000">
          <w:pPr>
            <w:pStyle w:val="2FB9FA674F2F405FABA1B2178A9D0D7C"/>
          </w:pPr>
          <w:r w:rsidRPr="00893AE1">
            <w:rPr>
              <w:rStyle w:val="PlaceholderText"/>
              <w:b/>
              <w:color w:val="auto"/>
            </w:rPr>
            <w:t>Click here to enter text</w:t>
          </w:r>
        </w:p>
      </w:docPartBody>
    </w:docPart>
    <w:docPart>
      <w:docPartPr>
        <w:name w:val="E8E43DC5017144BB91D8FEDA4F5EAB4C"/>
        <w:category>
          <w:name w:val="General"/>
          <w:gallery w:val="placeholder"/>
        </w:category>
        <w:types>
          <w:type w:val="bbPlcHdr"/>
        </w:types>
        <w:behaviors>
          <w:behavior w:val="content"/>
        </w:behaviors>
        <w:guid w:val="{7B3DB477-F898-4693-977D-4651DD6C7392}"/>
      </w:docPartPr>
      <w:docPartBody>
        <w:p w:rsidR="00000000" w:rsidRDefault="00000000">
          <w:pPr>
            <w:pStyle w:val="E8E43DC5017144BB91D8FEDA4F5EAB4C"/>
          </w:pPr>
          <w:r w:rsidRPr="00893AE1">
            <w:rPr>
              <w:rStyle w:val="PlaceholderText"/>
              <w:b/>
              <w:color w:val="auto"/>
            </w:rPr>
            <w:t>Click here to enter text</w:t>
          </w:r>
        </w:p>
      </w:docPartBody>
    </w:docPart>
    <w:docPart>
      <w:docPartPr>
        <w:name w:val="3B31B19A9B9E46F9AF1212AC54A36B1A"/>
        <w:category>
          <w:name w:val="General"/>
          <w:gallery w:val="placeholder"/>
        </w:category>
        <w:types>
          <w:type w:val="bbPlcHdr"/>
        </w:types>
        <w:behaviors>
          <w:behavior w:val="content"/>
        </w:behaviors>
        <w:guid w:val="{42E60AD5-AF4E-412F-AEC9-38A629310CF5}"/>
      </w:docPartPr>
      <w:docPartBody>
        <w:p w:rsidR="00000000" w:rsidRDefault="00000000">
          <w:pPr>
            <w:pStyle w:val="3B31B19A9B9E46F9AF1212AC54A36B1A"/>
          </w:pPr>
          <w:r w:rsidRPr="00893AE1">
            <w:rPr>
              <w:rStyle w:val="PlaceholderText"/>
              <w:b/>
              <w:color w:val="auto"/>
            </w:rPr>
            <w:t>Click here to enter text</w:t>
          </w:r>
        </w:p>
      </w:docPartBody>
    </w:docPart>
    <w:docPart>
      <w:docPartPr>
        <w:name w:val="5DD1B4A8E9CD497AB02B68B323E6659A"/>
        <w:category>
          <w:name w:val="General"/>
          <w:gallery w:val="placeholder"/>
        </w:category>
        <w:types>
          <w:type w:val="bbPlcHdr"/>
        </w:types>
        <w:behaviors>
          <w:behavior w:val="content"/>
        </w:behaviors>
        <w:guid w:val="{C8D6FB36-9926-405E-B910-AA797A32295D}"/>
      </w:docPartPr>
      <w:docPartBody>
        <w:p w:rsidR="00000000" w:rsidRDefault="00000000">
          <w:pPr>
            <w:pStyle w:val="5DD1B4A8E9CD497AB02B68B323E6659A"/>
          </w:pPr>
          <w:r w:rsidRPr="00893AE1">
            <w:rPr>
              <w:rStyle w:val="PlaceholderText"/>
              <w:b/>
              <w:color w:val="auto"/>
            </w:rPr>
            <w:t>Click here to enter text</w:t>
          </w:r>
        </w:p>
      </w:docPartBody>
    </w:docPart>
    <w:docPart>
      <w:docPartPr>
        <w:name w:val="E361446874834BAF9BAFCB2600AA0D07"/>
        <w:category>
          <w:name w:val="General"/>
          <w:gallery w:val="placeholder"/>
        </w:category>
        <w:types>
          <w:type w:val="bbPlcHdr"/>
        </w:types>
        <w:behaviors>
          <w:behavior w:val="content"/>
        </w:behaviors>
        <w:guid w:val="{9D40B6BA-1931-4CA8-8C98-42A90B31B087}"/>
      </w:docPartPr>
      <w:docPartBody>
        <w:p w:rsidR="00000000" w:rsidRDefault="00000000">
          <w:pPr>
            <w:pStyle w:val="E361446874834BAF9BAFCB2600AA0D07"/>
          </w:pPr>
          <w:r w:rsidRPr="00893AE1">
            <w:rPr>
              <w:rStyle w:val="PlaceholderText"/>
              <w:b/>
              <w:color w:val="auto"/>
            </w:rPr>
            <w:t>Click here to enter text</w:t>
          </w:r>
        </w:p>
      </w:docPartBody>
    </w:docPart>
    <w:docPart>
      <w:docPartPr>
        <w:name w:val="A68D85E46EC64F82A5D66754C602943F"/>
        <w:category>
          <w:name w:val="General"/>
          <w:gallery w:val="placeholder"/>
        </w:category>
        <w:types>
          <w:type w:val="bbPlcHdr"/>
        </w:types>
        <w:behaviors>
          <w:behavior w:val="content"/>
        </w:behaviors>
        <w:guid w:val="{778521B0-1743-4FA4-A3B4-4282BA6D5050}"/>
      </w:docPartPr>
      <w:docPartBody>
        <w:p w:rsidR="00000000" w:rsidRDefault="00000000">
          <w:pPr>
            <w:pStyle w:val="A68D85E46EC64F82A5D66754C602943F"/>
          </w:pPr>
          <w:r w:rsidRPr="00893AE1">
            <w:rPr>
              <w:rStyle w:val="PlaceholderText"/>
              <w:b/>
              <w:color w:val="auto"/>
            </w:rPr>
            <w:t>Click here to enter text</w:t>
          </w:r>
        </w:p>
      </w:docPartBody>
    </w:docPart>
    <w:docPart>
      <w:docPartPr>
        <w:name w:val="34ACDBE8F9D64D89B5DE5C084E6439E1"/>
        <w:category>
          <w:name w:val="General"/>
          <w:gallery w:val="placeholder"/>
        </w:category>
        <w:types>
          <w:type w:val="bbPlcHdr"/>
        </w:types>
        <w:behaviors>
          <w:behavior w:val="content"/>
        </w:behaviors>
        <w:guid w:val="{A6C18667-7B6A-43FA-92BD-CCA2FD4D5591}"/>
      </w:docPartPr>
      <w:docPartBody>
        <w:p w:rsidR="00000000" w:rsidRDefault="00000000">
          <w:pPr>
            <w:pStyle w:val="34ACDBE8F9D64D89B5DE5C084E6439E1"/>
          </w:pPr>
          <w:r w:rsidRPr="00893AE1">
            <w:rPr>
              <w:rStyle w:val="PlaceholderText"/>
              <w:b/>
              <w:color w:val="auto"/>
            </w:rPr>
            <w:t>Click here to enter text</w:t>
          </w:r>
        </w:p>
      </w:docPartBody>
    </w:docPart>
    <w:docPart>
      <w:docPartPr>
        <w:name w:val="E97F9D7EAC3A4B358DE4E6DF09FBECD5"/>
        <w:category>
          <w:name w:val="General"/>
          <w:gallery w:val="placeholder"/>
        </w:category>
        <w:types>
          <w:type w:val="bbPlcHdr"/>
        </w:types>
        <w:behaviors>
          <w:behavior w:val="content"/>
        </w:behaviors>
        <w:guid w:val="{A83DE8B1-5CC7-464B-A5D8-56FBE7570B3A}"/>
      </w:docPartPr>
      <w:docPartBody>
        <w:p w:rsidR="00000000" w:rsidRDefault="00000000">
          <w:pPr>
            <w:pStyle w:val="E97F9D7EAC3A4B358DE4E6DF09FBECD5"/>
          </w:pPr>
          <w:r w:rsidRPr="00893AE1">
            <w:rPr>
              <w:rStyle w:val="PlaceholderText"/>
              <w:b/>
              <w:color w:val="auto"/>
            </w:rPr>
            <w:t>Click here to enter text</w:t>
          </w:r>
        </w:p>
      </w:docPartBody>
    </w:docPart>
    <w:docPart>
      <w:docPartPr>
        <w:name w:val="1C4711A6E1A24B06B6D1053B6C2C311A"/>
        <w:category>
          <w:name w:val="General"/>
          <w:gallery w:val="placeholder"/>
        </w:category>
        <w:types>
          <w:type w:val="bbPlcHdr"/>
        </w:types>
        <w:behaviors>
          <w:behavior w:val="content"/>
        </w:behaviors>
        <w:guid w:val="{25D91778-3F68-4FF5-A913-1D9AE015F48E}"/>
      </w:docPartPr>
      <w:docPartBody>
        <w:p w:rsidR="00000000" w:rsidRDefault="00000000">
          <w:pPr>
            <w:pStyle w:val="1C4711A6E1A24B06B6D1053B6C2C311A"/>
          </w:pPr>
          <w:r w:rsidRPr="00893AE1">
            <w:rPr>
              <w:rStyle w:val="PlaceholderText"/>
              <w:b/>
              <w:color w:val="auto"/>
            </w:rPr>
            <w:t>Click here to enter text</w:t>
          </w:r>
        </w:p>
      </w:docPartBody>
    </w:docPart>
    <w:docPart>
      <w:docPartPr>
        <w:name w:val="9BCFA8174F1048469190E8097431F82B"/>
        <w:category>
          <w:name w:val="General"/>
          <w:gallery w:val="placeholder"/>
        </w:category>
        <w:types>
          <w:type w:val="bbPlcHdr"/>
        </w:types>
        <w:behaviors>
          <w:behavior w:val="content"/>
        </w:behaviors>
        <w:guid w:val="{348C7B63-11BD-443A-85EB-36905492384F}"/>
      </w:docPartPr>
      <w:docPartBody>
        <w:p w:rsidR="00000000" w:rsidRDefault="00000000">
          <w:pPr>
            <w:pStyle w:val="9BCFA8174F1048469190E8097431F82B"/>
          </w:pPr>
          <w:r w:rsidRPr="00893AE1">
            <w:rPr>
              <w:rStyle w:val="PlaceholderText"/>
              <w:b/>
              <w:color w:val="auto"/>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E1000AEF" w:usb1="5000A1FF" w:usb2="00000000" w:usb3="00000000" w:csb0="000001BF" w:csb1="00000000"/>
  </w:font>
  <w:font w:name="MingLiU_HKSCS-ExtB">
    <w:panose1 w:val="02020500000000000000"/>
    <w:charset w:val="88"/>
    <w:family w:val="roman"/>
    <w:pitch w:val="variable"/>
    <w:sig w:usb0="8000002F" w:usb1="0A080008" w:usb2="00000010" w:usb3="00000000" w:csb0="0010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80A60"/>
    <w:multiLevelType w:val="multilevel"/>
    <w:tmpl w:val="B0622116"/>
    <w:lvl w:ilvl="0">
      <w:start w:val="1"/>
      <w:numFmt w:val="decimal"/>
      <w:pStyle w:val="Heading1"/>
      <w:lvlText w:val="%1."/>
      <w:lvlJc w:val="left"/>
      <w:pPr>
        <w:ind w:left="0" w:firstLine="0"/>
      </w:pPr>
      <w:rPr>
        <w:rFonts w:hint="default"/>
        <w:caps w:val="0"/>
      </w:rPr>
    </w:lvl>
    <w:lvl w:ilvl="1">
      <w:start w:val="1"/>
      <w:numFmt w:val="decimal"/>
      <w:pStyle w:val="Heading2"/>
      <w:lvlText w:val="%1.%2."/>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701" w:hanging="170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5765330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91"/>
    <w:rsid w:val="003F4864"/>
    <w:rsid w:val="00F4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numPr>
        <w:numId w:val="1"/>
      </w:numPr>
      <w:tabs>
        <w:tab w:val="left" w:pos="426"/>
      </w:tabs>
      <w:spacing w:before="240" w:after="240" w:line="240" w:lineRule="auto"/>
      <w:outlineLvl w:val="0"/>
    </w:pPr>
    <w:rPr>
      <w:rFonts w:ascii="Calibri" w:hAnsi="Calibri"/>
      <w:caps/>
      <w:color w:val="000000" w:themeColor="text1"/>
      <w:kern w:val="0"/>
      <w:sz w:val="28"/>
      <w:szCs w:val="22"/>
      <w14:ligatures w14:val="none"/>
    </w:rPr>
  </w:style>
  <w:style w:type="paragraph" w:styleId="Heading2">
    <w:name w:val="heading 2"/>
    <w:next w:val="Normal"/>
    <w:link w:val="Heading2Char"/>
    <w:uiPriority w:val="9"/>
    <w:unhideWhenUsed/>
    <w:qFormat/>
    <w:pPr>
      <w:numPr>
        <w:ilvl w:val="1"/>
        <w:numId w:val="1"/>
      </w:numPr>
      <w:tabs>
        <w:tab w:val="left" w:pos="709"/>
      </w:tabs>
      <w:spacing w:before="200" w:line="240" w:lineRule="auto"/>
      <w:outlineLvl w:val="1"/>
    </w:pPr>
    <w:rPr>
      <w:rFonts w:ascii="Calibri" w:hAnsi="Calibri"/>
      <w:bCs/>
      <w:caps/>
      <w:color w:val="1A9CB0"/>
      <w:kern w:val="0"/>
      <w:sz w:val="18"/>
      <w:szCs w:val="22"/>
      <w14:ligatures w14:val="none"/>
    </w:rPr>
  </w:style>
  <w:style w:type="paragraph" w:styleId="Heading3">
    <w:name w:val="heading 3"/>
    <w:next w:val="Normal"/>
    <w:link w:val="Heading3Char"/>
    <w:uiPriority w:val="9"/>
    <w:unhideWhenUsed/>
    <w:qFormat/>
    <w:pPr>
      <w:keepNext/>
      <w:keepLines/>
      <w:numPr>
        <w:ilvl w:val="2"/>
        <w:numId w:val="1"/>
      </w:numPr>
      <w:tabs>
        <w:tab w:val="left" w:pos="993"/>
      </w:tabs>
      <w:spacing w:before="160" w:after="0" w:line="240" w:lineRule="auto"/>
      <w:outlineLvl w:val="2"/>
    </w:pPr>
    <w:rPr>
      <w:rFonts w:ascii="Calibri" w:eastAsiaTheme="majorEastAsia" w:hAnsi="Calibri" w:cstheme="majorBidi"/>
      <w:color w:val="1A9CB0"/>
      <w:kern w:val="0"/>
      <w:sz w:val="18"/>
      <w:szCs w:val="18"/>
      <w14:ligatures w14:val="none"/>
    </w:rPr>
  </w:style>
  <w:style w:type="paragraph" w:styleId="Heading4">
    <w:name w:val="heading 4"/>
    <w:aliases w:val="Sub-Minor,h4,Map Title,h41,Map Title1,Map Title2,h411,Map Title11,Sub-Minor1,h42,Map Title3,h412,Map Title12,Sub-Minor2,h43,Map Title4,h413,Map Title13,Sub-Minor3,h44,Map Title5,h414,Map Title14,Sub-Minor4,h45,Map Title6,h415,Map Title15,h4111"/>
    <w:next w:val="Normal"/>
    <w:link w:val="Heading4Char"/>
    <w:uiPriority w:val="9"/>
    <w:unhideWhenUsed/>
    <w:qFormat/>
    <w:pPr>
      <w:keepNext/>
      <w:keepLines/>
      <w:numPr>
        <w:ilvl w:val="3"/>
        <w:numId w:val="1"/>
      </w:numPr>
      <w:spacing w:before="240" w:after="120" w:line="240" w:lineRule="auto"/>
      <w:ind w:left="993" w:hanging="993"/>
      <w:outlineLvl w:val="3"/>
    </w:pPr>
    <w:rPr>
      <w:rFonts w:ascii="Calibri" w:eastAsiaTheme="majorEastAsia" w:hAnsi="Calibri" w:cstheme="majorBidi"/>
      <w:b/>
      <w:iCs/>
      <w:color w:val="1A9CB0"/>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w:hAnsi="Calibri"/>
      <w:caps/>
      <w:color w:val="000000" w:themeColor="text1"/>
      <w:kern w:val="0"/>
      <w:sz w:val="28"/>
      <w:szCs w:val="22"/>
      <w14:ligatures w14:val="none"/>
    </w:rPr>
  </w:style>
  <w:style w:type="character" w:customStyle="1" w:styleId="Heading2Char">
    <w:name w:val="Heading 2 Char"/>
    <w:basedOn w:val="DefaultParagraphFont"/>
    <w:link w:val="Heading2"/>
    <w:uiPriority w:val="9"/>
    <w:rPr>
      <w:rFonts w:ascii="Calibri" w:hAnsi="Calibri"/>
      <w:bCs/>
      <w:caps/>
      <w:color w:val="1A9CB0"/>
      <w:kern w:val="0"/>
      <w:sz w:val="18"/>
      <w:szCs w:val="22"/>
      <w14:ligatures w14:val="none"/>
    </w:rPr>
  </w:style>
  <w:style w:type="character" w:customStyle="1" w:styleId="Heading3Char">
    <w:name w:val="Heading 3 Char"/>
    <w:basedOn w:val="DefaultParagraphFont"/>
    <w:link w:val="Heading3"/>
    <w:uiPriority w:val="9"/>
    <w:rPr>
      <w:rFonts w:ascii="Calibri" w:eastAsiaTheme="majorEastAsia" w:hAnsi="Calibri" w:cstheme="majorBidi"/>
      <w:color w:val="1A9CB0"/>
      <w:kern w:val="0"/>
      <w:sz w:val="18"/>
      <w:szCs w:val="18"/>
      <w14:ligatures w14:val="none"/>
    </w:rPr>
  </w:style>
  <w:style w:type="character" w:customStyle="1" w:styleId="Heading4Char">
    <w:name w:val="Heading 4 Char"/>
    <w:basedOn w:val="DefaultParagraphFont"/>
    <w:link w:val="Heading4"/>
    <w:uiPriority w:val="9"/>
    <w:rPr>
      <w:rFonts w:ascii="Calibri" w:eastAsiaTheme="majorEastAsia" w:hAnsi="Calibri" w:cstheme="majorBidi"/>
      <w:b/>
      <w:iCs/>
      <w:color w:val="1A9CB0"/>
      <w:kern w:val="0"/>
      <w:sz w:val="22"/>
      <w:szCs w:val="22"/>
      <w14:ligatures w14:val="none"/>
    </w:rPr>
  </w:style>
  <w:style w:type="paragraph" w:customStyle="1" w:styleId="B25FF44D7C2243C68B318FE428E80AF5">
    <w:name w:val="B25FF44D7C2243C68B318FE428E80AF5"/>
  </w:style>
  <w:style w:type="character" w:styleId="PlaceholderText">
    <w:name w:val="Placeholder Text"/>
    <w:basedOn w:val="DefaultParagraphFont"/>
    <w:uiPriority w:val="99"/>
    <w:semiHidden/>
    <w:rPr>
      <w:color w:val="666666"/>
    </w:rPr>
  </w:style>
  <w:style w:type="paragraph" w:customStyle="1" w:styleId="B1B42E4B90A647B9B1B56B02899FC0BD">
    <w:name w:val="B1B42E4B90A647B9B1B56B02899FC0BD"/>
  </w:style>
  <w:style w:type="paragraph" w:customStyle="1" w:styleId="A6924EAB749A4294A6E83E3B0CA2B815">
    <w:name w:val="A6924EAB749A4294A6E83E3B0CA2B815"/>
  </w:style>
  <w:style w:type="paragraph" w:customStyle="1" w:styleId="AE854C80E1694FF49D80E5B55C31F1C8">
    <w:name w:val="AE854C80E1694FF49D80E5B55C31F1C8"/>
  </w:style>
  <w:style w:type="paragraph" w:customStyle="1" w:styleId="F7C1D26E5E124DEFA40284BC4D6E9CC8">
    <w:name w:val="F7C1D26E5E124DEFA40284BC4D6E9CC8"/>
  </w:style>
  <w:style w:type="paragraph" w:customStyle="1" w:styleId="FAFE39DA1ABA473CB427F83C99578882">
    <w:name w:val="FAFE39DA1ABA473CB427F83C99578882"/>
  </w:style>
  <w:style w:type="paragraph" w:customStyle="1" w:styleId="FC5ED5E7BFC34EE586243428FFB70C36">
    <w:name w:val="FC5ED5E7BFC34EE586243428FFB70C36"/>
  </w:style>
  <w:style w:type="paragraph" w:customStyle="1" w:styleId="8C01A97977C64B998AFA4650ACFEC8C5">
    <w:name w:val="8C01A97977C64B998AFA4650ACFEC8C5"/>
  </w:style>
  <w:style w:type="paragraph" w:customStyle="1" w:styleId="6625E3FF062E428D81069D640A2DEB9C">
    <w:name w:val="6625E3FF062E428D81069D640A2DEB9C"/>
  </w:style>
  <w:style w:type="paragraph" w:customStyle="1" w:styleId="6E2F4B0CD1CA4051BB4D2F0E33AC00AA">
    <w:name w:val="6E2F4B0CD1CA4051BB4D2F0E33AC00AA"/>
  </w:style>
  <w:style w:type="paragraph" w:customStyle="1" w:styleId="1DCBD63C66274CBD874E9483827B082C">
    <w:name w:val="1DCBD63C66274CBD874E9483827B082C"/>
  </w:style>
  <w:style w:type="paragraph" w:customStyle="1" w:styleId="C4AD7DAE6B7F4F109EACFA7DF1305DF3">
    <w:name w:val="C4AD7DAE6B7F4F109EACFA7DF1305DF3"/>
  </w:style>
  <w:style w:type="paragraph" w:customStyle="1" w:styleId="2FB9FA674F2F405FABA1B2178A9D0D7C">
    <w:name w:val="2FB9FA674F2F405FABA1B2178A9D0D7C"/>
  </w:style>
  <w:style w:type="paragraph" w:customStyle="1" w:styleId="E8E43DC5017144BB91D8FEDA4F5EAB4C">
    <w:name w:val="E8E43DC5017144BB91D8FEDA4F5EAB4C"/>
  </w:style>
  <w:style w:type="paragraph" w:customStyle="1" w:styleId="3B31B19A9B9E46F9AF1212AC54A36B1A">
    <w:name w:val="3B31B19A9B9E46F9AF1212AC54A36B1A"/>
  </w:style>
  <w:style w:type="paragraph" w:customStyle="1" w:styleId="5DD1B4A8E9CD497AB02B68B323E6659A">
    <w:name w:val="5DD1B4A8E9CD497AB02B68B323E6659A"/>
  </w:style>
  <w:style w:type="paragraph" w:customStyle="1" w:styleId="E361446874834BAF9BAFCB2600AA0D07">
    <w:name w:val="E361446874834BAF9BAFCB2600AA0D07"/>
  </w:style>
  <w:style w:type="paragraph" w:customStyle="1" w:styleId="A68D85E46EC64F82A5D66754C602943F">
    <w:name w:val="A68D85E46EC64F82A5D66754C602943F"/>
  </w:style>
  <w:style w:type="paragraph" w:customStyle="1" w:styleId="34ACDBE8F9D64D89B5DE5C084E6439E1">
    <w:name w:val="34ACDBE8F9D64D89B5DE5C084E6439E1"/>
  </w:style>
  <w:style w:type="paragraph" w:customStyle="1" w:styleId="E97F9D7EAC3A4B358DE4E6DF09FBECD5">
    <w:name w:val="E97F9D7EAC3A4B358DE4E6DF09FBECD5"/>
  </w:style>
  <w:style w:type="paragraph" w:customStyle="1" w:styleId="1C4711A6E1A24B06B6D1053B6C2C311A">
    <w:name w:val="1C4711A6E1A24B06B6D1053B6C2C311A"/>
  </w:style>
  <w:style w:type="paragraph" w:customStyle="1" w:styleId="9BCFA8174F1048469190E8097431F82B">
    <w:name w:val="9BCFA8174F1048469190E8097431F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PAM_Them">
  <a:themeElements>
    <a:clrScheme name="Custom 3">
      <a:dk1>
        <a:srgbClr val="464547"/>
      </a:dk1>
      <a:lt1>
        <a:sysClr val="window" lastClr="FFFFFF"/>
      </a:lt1>
      <a:dk2>
        <a:srgbClr val="666666"/>
      </a:dk2>
      <a:lt2>
        <a:srgbClr val="999999"/>
      </a:lt2>
      <a:accent1>
        <a:srgbClr val="CCCCCC"/>
      </a:accent1>
      <a:accent2>
        <a:srgbClr val="32B6CE"/>
      </a:accent2>
      <a:accent3>
        <a:srgbClr val="1A9CB0"/>
      </a:accent3>
      <a:accent4>
        <a:srgbClr val="A3C644"/>
      </a:accent4>
      <a:accent5>
        <a:srgbClr val="7F993A"/>
      </a:accent5>
      <a:accent6>
        <a:srgbClr val="B22746"/>
      </a:accent6>
      <a:hlink>
        <a:srgbClr val="2CA8C3"/>
      </a:hlink>
      <a:folHlink>
        <a:srgbClr val="1B8BA0"/>
      </a:folHlink>
    </a:clrScheme>
    <a:fontScheme name="Slipstream">
      <a:majorFont>
        <a:latin typeface="Trebuchet MS"/>
        <a:ea typeface=""/>
        <a:cs typeface=""/>
        <a:font script="Jpan" typeface="ＭＳ ゴシック"/>
        <a:font script="Hang" typeface="HY그래픽B"/>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ＭＳ ゴシック"/>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nSpc>
            <a:spcPct val="120000"/>
          </a:lnSpc>
          <a:defRPr dirty="0" err="1">
            <a:solidFill>
              <a:srgbClr val="444444"/>
            </a:solidFill>
            <a:latin typeface="Trebuchet MS"/>
            <a:cs typeface="Trebuchet MS"/>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dlc_DocIdPersistId xmlns="2f73596d-a490-4938-9ae7-6f2abd4edc7d" xsi:nil="true"/>
    <_dlc_DocId xmlns="2f73596d-a490-4938-9ae7-6f2abd4edc7d">VZUFFJHXMZF5-321303382-134</_dlc_DocId>
    <_dlc_DocIdUrl xmlns="2f73596d-a490-4938-9ae7-6f2abd4edc7d">
      <Url>https://epam.sharepoint.com/sites/policy/_layouts/15/DocIdRedir.aspx?ID=VZUFFJHXMZF5-321303382-134</Url>
      <Description>VZUFFJHXMZF5-321303382-134</Description>
    </_dlc_DocIdUrl>
    <DocumentArea xmlns="2f73596d-a490-4938-9ae7-6f2abd4edc7d">
      <Value>Project Management</Value>
    </DocumentArea>
    <Subarea xmlns="2f73596d-a490-4938-9ae7-6f2abd4edc7d">###</Subarea>
    <Document_x0020_Approver_x0020__x0028_position_x0029_ xmlns="2f73596d-a490-4938-9ae7-6f2abd4edc7d">VP, Client Engagement</Document_x0020_Approver_x0020__x0028_position_x0029_>
    <Document_x0020_Owner_x0020__x0028_position_x0029_ xmlns="2f73596d-a490-4938-9ae7-6f2abd4edc7d">VP, Client Engagement</Document_x0020_Owner_x0020__x0028_position_x0029_>
    <EPAMDocumentID_x0020_ xmlns="2f73596d-a490-4938-9ae7-6f2abd4edc7d">EPAM_Template-113</EPAMDocumentID_x0020_>
    <TemplatesTextContent xmlns="f5a96a75-28d2-4ce2-9575-3891bbb94bd1">
Click here to select a date
Please make sure that both CaseStudyTemplate Detailed and CaseStudyTemplate One Slider are completed.
As an alternative to manually completing this template, you can try Casey, an AI assistant that automates case study creation (accessible via VPN). Read more.
EPAM Systems Inc.
41 University Drive, Suite 202
Newtown, PA 18940
Tel 267-759-9000
Fax 267-759-8989
www.epam.com
EPAM Systems Inc.
41 University Drive, Suite 202
Newtown, PA 18940
Tel 267-759-9000
Fax 267-759-8989
www.epam.com
CONTENTS
1BEST PRACTICES3
2CONTACTS3
3CONFIDENTIALITY AND REFERENCABILITY3
4Client Information3
5Project Duration3
6Project Title3
7Business Context &amp; Challenges3
8Solution4
9Technology Stack4
10Delivery Approach4
11Results4
12Engagement &amp; commercial Model4
13Team4
14Visuals5
15client feedback5
16POSTMORTEM report (Lessons Learned) (Internal)5
16.1.SUMMARY OF PROJECT metrics5
16.2.Quality Assurance5
16.3.Communication Management5
16.4.Risk Management5
16.5.Confidentiality and Security5
16.6.Project Management Tools5
16.7.Recommendations for further ACtions5
BEST PRACTICES
Use bullet points instead of long paragraphs, where applicable, to improve readability and structure.
Include hard facts and real numbers whenever possible to support your points.
Pay attention to details to make the case study more credible and informative.
Avoid jargon and subjective terms like “fantastic” or “unique” to maintain professionalism and clarity. 
CONTACTS
Account Manager: 
Delivery Manager: 
Technical SME(s): 
Business SME(s): 
CONFIDENTIALITY AND REFERENCABILITY 
Can this case study be shared?
Choose an item
Is the case study referenceable?
Choose an item 
Client Information
Briefly describe the client (e.g., size, industry, market position). Specify the business unit or line the project supports, including its services, products, or main activities.
Click here to enter text
Project Duration
Specify the project’s start and end dates or indicate if it is still ongoing.
Click here to enter text
Project Title
Provide a brief, concise description of the project (like a tweet) that is easy to understand. Consider including the result in the title, e.g., "Award-Winning X Solution" or "New X Reduces Y."
Click here to enter text
Business Context &amp; Challenges 
Describe the client’s pain points and key challenges. Include the impact on their organization, the affected business area, any constraints (e.g., budget, time), and the goals or benefits they aimed to achieve with the solution.
Click here to enter text
Solution
Summarize the solution, including its key features, scope of services (e.g., consulting, design, development, testing), deliverables (for consulting projects) and development stage (e.g., PoC, MVP, full-scale implementation).
Highlight how the solution addressed the client’s goals, its scale (e.g., number of users or volume of migrated data), and any innovative or unique approaches that delivered added value.
Click here to enter text
Technology Stack 
List the technologies, tools, frameworks, and integrated systems used in the project. Specify any EPAM proprietary assets (e.g., products, accelerators, frameworks) that were utilized. Briefly explain why these technologies were chosen and how they benefited the project. 
Click here to enter text
Delivery Approach 
Describe the delivery methodology (e.g., Agile, Scrum, Waterfall) and key project phases or milestones. Mention any practices or tools used (e.g., CI/CD pipelines) to support delivery. Mention if the project duration was notable (e.g., exceptionally short for the scope).
Click here to enter text
Results 
Summarize the measurable benefits achieved (e.g., cost savings, increased user count, reduced processing time) and compare the client’s situation before and after the solution. Highlight key qualitative achievements (e.g., improved compliance, enhanced market position) and describe any long-term benefits or ongoing improvements.
Click here to enter text
Engagement &amp; commercial Model 
Specify the engagement model used (e.g., Staff Augmentation, Managed Service, Managed Capacity) and the commercial model (e.g., Fixed Price, Time &amp; Materials). If EPAM made any investments in the project, describe them briefly.
Click here to enter text
Team 
Summarize the team size, roles, and location (onsite/offsite split). Highlight EPAM’s responsibilities versus the client’s, any third-party involvement, and how collaboration was managed (e.g., tools, communication, governance).
Click here to enter text
Visuals
Insert shareable visuals, such as application screenshots, client workshop photos (e.g., during discovery), architecture diagrams, and process/user flow diagrams to support the case study.
client feedback
Provide client appreciation quotes (e.g., from surveys or milestone achievements), public accolades, awards related to the project, and any media coverage or publications highlighting the solution.
Click here to enter text
POSTMORTEM report (Lessons Learned) (Internal)
Summarize internal lessons learned and key retrospective insights. Focus on experiences that can benefit future projects, avoiding the need to "learn the hard way." Use insights from iteration assessments or root cause analyses where applicable.
SUMMARY OF PROJECT metrics
What metrics were used to evaluate project and product success?
Click here to enter text
Quality Assurance
How was product quality ensured? List QA tools and methods.
Click here to enter text
Communication Management
Were communications effective? Highlight lessons learned.
Click here to enter text
Risk Management
Was risk management effective? What methods were used?
Click here to enter text
Confidentiality and Security
Were there any specific security requirements?
Click here to enter text
Project Management Tools
List tools used for project management.
Click here to enter text
Recommendations for further ACtions
Provide recommendations and improvement proposals.
Click here to enter text
</TemplatesTextContent>
    <Company xmlns="http://schemas.microsoft.com/sharepoint/v3">EPAM</Company>
    <SubjectDoc xmlns="2f73596d-a490-4938-9ae7-6f2abd4edc7d">Template</SubjectDoc>
    <FriendlyURL xmlns="2f73596d-a490-4938-9ae7-6f2abd4edc7d">files/templates-examples/project-management/case-study-detailed.dotx</FriendlyURL>
    <BriefDescription xmlns="2f73596d-a490-4938-9ae7-6f2abd4edc7d">This template is related to Project management process and intended to be used to summarize the lessons learned and provide the company with a valuable marketing tool at the end of each project or after each major milestone in the project life cycle. </BriefDescription>
    <WorkStorage xmlns="2f73596d-a490-4938-9ae7-6f2abd4edc7d">
      <Url>https://epam.sharepoint.com/sites/policy/work/Shared Documents/Work Product Templates/Continuous delivery/Project Management/Closure</Url>
      <Description>/sites/policy/work/Shared Documents/Work Product Templates/Continuous delivery/Project Management/Closure</Description>
    </WorkStorage>
    <PageName xmlns="2f73596d-a490-4938-9ae7-6f2abd4edc7d">
      <Url>https://policy.epam.com/pages/templates-examples/case-study</Url>
      <Description>Template: Case Study</Description>
    </PageName>
    <OrganizationalUnit xmlns="2f73596d-a490-4938-9ae7-6f2abd4edc7d">
      <Url>https://people.epam.com/network/1/364d7094-1503-442b-9325-fa1d7c87b8b2/structure</Url>
      <Description>Project Management Office</Description>
    </OrganizationalUnit>
    <LocationCountry xmlns="2f73596d-a490-4938-9ae7-6f2abd4edc7d">
      <Value>Global</Value>
    </LocationCountry>
    <LastApprovalDate xmlns="2f73596d-a490-4938-9ae7-6f2abd4edc7d">2025-12-16T08:41:22+00:00</LastApprovalDate>
    <LastApproverName xmlns="2f73596d-a490-4938-9ae7-6f2abd4edc7d">Aleksei Korenev</LastApproverName>
    <Standards xmlns="2f73596d-a490-4938-9ae7-6f2abd4edc7d">
      <Value>###</Value>
    </Standard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EPAM Template" ma:contentTypeID="0x0101006F5799D5350E4747858630C5700DFDF000B6D9D939ED572D4DA68DFFE5FEB3FF9A" ma:contentTypeVersion="41" ma:contentTypeDescription="ECL EPAM Template CT" ma:contentTypeScope="" ma:versionID="5c0b05b3fbd7a47f98c7c0e88b93d6e1">
  <xsd:schema xmlns:xsd="http://www.w3.org/2001/XMLSchema" xmlns:xs="http://www.w3.org/2001/XMLSchema" xmlns:p="http://schemas.microsoft.com/office/2006/metadata/properties" xmlns:ns1="http://schemas.microsoft.com/sharepoint/v3" xmlns:ns2="2f73596d-a490-4938-9ae7-6f2abd4edc7d" xmlns:ns3="f5a96a75-28d2-4ce2-9575-3891bbb94bd1" targetNamespace="http://schemas.microsoft.com/office/2006/metadata/properties" ma:root="true" ma:fieldsID="dafbd9e159c2943006369fd7aaed80b7" ns1:_="" ns2:_="" ns3:_="">
    <xsd:import namespace="http://schemas.microsoft.com/sharepoint/v3"/>
    <xsd:import namespace="2f73596d-a490-4938-9ae7-6f2abd4edc7d"/>
    <xsd:import namespace="f5a96a75-28d2-4ce2-9575-3891bbb94bd1"/>
    <xsd:element name="properties">
      <xsd:complexType>
        <xsd:sequence>
          <xsd:element name="documentManagement">
            <xsd:complexType>
              <xsd:all>
                <xsd:element ref="ns2:SubjectDoc" minOccurs="0"/>
                <xsd:element ref="ns2:EPAMDocumentID_x0020_" minOccurs="0"/>
                <xsd:element ref="ns2:LastApproverName" minOccurs="0"/>
                <xsd:element ref="ns2:LastApprovalDate" minOccurs="0"/>
                <xsd:element ref="ns2:BriefDescription" minOccurs="0"/>
                <xsd:element ref="ns2:OrganizationalUnit" minOccurs="0"/>
                <xsd:element ref="ns2:LocationCountry" minOccurs="0"/>
                <xsd:element ref="ns2:PageName" minOccurs="0"/>
                <xsd:element ref="ns2:WorkStorage" minOccurs="0"/>
                <xsd:element ref="ns2:Standards" minOccurs="0"/>
                <xsd:element ref="ns2:Subarea"/>
                <xsd:element ref="ns2:DocumentArea" minOccurs="0"/>
                <xsd:element ref="ns3:TemplatesTextContent" minOccurs="0"/>
                <xsd:element ref="ns1:Company" minOccurs="0"/>
                <xsd:element ref="ns2:FriendlyURL" minOccurs="0"/>
                <xsd:element ref="ns2:_dlc_DocIdPersistId" minOccurs="0"/>
                <xsd:element ref="ns2:_dlc_DocId" minOccurs="0"/>
                <xsd:element ref="ns2:Document_x0020_Owner_x0020__x0028_position_x0029_" minOccurs="0"/>
                <xsd:element ref="ns3:MediaServiceAutoKeyPoints" minOccurs="0"/>
                <xsd:element ref="ns3:MediaServiceKeyPoints" minOccurs="0"/>
                <xsd:element ref="ns2:SharedWithUsers" minOccurs="0"/>
                <xsd:element ref="ns2:SharedWithDetails" minOccurs="0"/>
                <xsd:element ref="ns2:_dlc_DocIdUrl" minOccurs="0"/>
                <xsd:element ref="ns3:MediaServiceObjectDetectorVersions" minOccurs="0"/>
                <xsd:element ref="ns3:MediaServiceSearchProperties" minOccurs="0"/>
                <xsd:element ref="ns2:Document_x0020_Approver_x0020__x0028_position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any" ma:index="15" nillable="true" ma:displayName="Company" ma:internalName="Compan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73596d-a490-4938-9ae7-6f2abd4edc7d" elementFormDefault="qualified">
    <xsd:import namespace="http://schemas.microsoft.com/office/2006/documentManagement/types"/>
    <xsd:import namespace="http://schemas.microsoft.com/office/infopath/2007/PartnerControls"/>
    <xsd:element name="SubjectDoc" ma:index="1" nillable="true" ma:displayName="Artifact Type" ma:internalName="SubjectDoc" ma:readOnly="false">
      <xsd:simpleType>
        <xsd:restriction base="dms:Text">
          <xsd:maxLength value="255"/>
        </xsd:restriction>
      </xsd:simpleType>
    </xsd:element>
    <xsd:element name="EPAMDocumentID_x0020_" ma:index="2" nillable="true" ma:displayName="EPAM Document ID " ma:internalName="EPAMDocumentID_x0020_" ma:readOnly="false">
      <xsd:simpleType>
        <xsd:restriction base="dms:Text"/>
      </xsd:simpleType>
    </xsd:element>
    <xsd:element name="LastApproverName" ma:index="3" nillable="true" ma:displayName="Approver Name" ma:internalName="LastApproverName" ma:readOnly="false">
      <xsd:simpleType>
        <xsd:restriction base="dms:Text">
          <xsd:maxLength value="255"/>
        </xsd:restriction>
      </xsd:simpleType>
    </xsd:element>
    <xsd:element name="LastApprovalDate" ma:index="4" nillable="true" ma:displayName="Approval Date" ma:format="DateOnly" ma:internalName="LastApprovalDate" ma:readOnly="false">
      <xsd:simpleType>
        <xsd:restriction base="dms:DateTime"/>
      </xsd:simpleType>
    </xsd:element>
    <xsd:element name="BriefDescription" ma:index="5" nillable="true" ma:displayName="Brief Description" ma:internalName="BriefDescription" ma:readOnly="false">
      <xsd:simpleType>
        <xsd:restriction base="dms:Note"/>
      </xsd:simpleType>
    </xsd:element>
    <xsd:element name="OrganizationalUnit" ma:index="6" nillable="true" ma:displayName="Organizational Unit" ma:internalName="OrganizationalUni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ocationCountry" ma:index="7" nillable="true" ma:displayName="Location (Country)" ma:internalName="LocationCountry" ma:readOnly="false">
      <xsd:complexType>
        <xsd:complexContent>
          <xsd:extension base="dms:MultiChoice">
            <xsd:sequence>
              <xsd:element name="Value" maxOccurs="unbounded" minOccurs="0" nillable="true">
                <xsd:simpleType>
                  <xsd:restriction base="dms:Choice">
                    <xsd:enumeration value="Global"/>
                    <xsd:enumeration value="AM"/>
                    <xsd:enumeration value="BG"/>
                    <xsd:enumeration value="BY"/>
                    <xsd:enumeration value="CIS"/>
                    <xsd:enumeration value="CN"/>
                    <xsd:enumeration value="CZ"/>
                    <xsd:enumeration value="EU"/>
                    <xsd:enumeration value="IN"/>
                    <xsd:enumeration value="HU"/>
                    <xsd:enumeration value="KZ"/>
                    <xsd:enumeration value="MX"/>
                    <xsd:enumeration value="NL"/>
                    <xsd:enumeration value="PL"/>
                    <xsd:enumeration value="RU"/>
                    <xsd:enumeration value="UA"/>
                    <xsd:enumeration value="UK"/>
                    <xsd:enumeration value="US"/>
                  </xsd:restriction>
                </xsd:simpleType>
              </xsd:element>
            </xsd:sequence>
          </xsd:extension>
        </xsd:complexContent>
      </xsd:complexType>
    </xsd:element>
    <xsd:element name="PageName" ma:index="9" nillable="true" ma:displayName="Published Place" ma:format="Hyperlink" ma:internalName="PageNam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WorkStorage" ma:index="10" nillable="true" ma:displayName="Work Storage" ma:format="Hyperlink" ma:internalName="WorkStor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tandards" ma:index="11" nillable="true" ma:displayName="Standards" ma:default="ISO 9001" ma:internalName="Standards" ma:readOnly="false">
      <xsd:complexType>
        <xsd:complexContent>
          <xsd:extension base="dms:MultiChoice">
            <xsd:sequence>
              <xsd:element name="Value" maxOccurs="unbounded" minOccurs="0" nillable="true">
                <xsd:simpleType>
                  <xsd:restriction base="dms:Choice">
                    <xsd:enumeration value="ISO 9001"/>
                    <xsd:enumeration value="ISO 9001 PP"/>
                    <xsd:enumeration value="ISO/IEC 27001"/>
                    <xsd:enumeration value="ISO/IEC 27701"/>
                    <xsd:enumeration value="ISO 27001"/>
                    <xsd:enumeration value="ISO 27701"/>
                    <xsd:enumeration value="ISAE 3402 Type 2 / SOC1 Type 2"/>
                    <xsd:enumeration value="ISAE 3000 Type 2 / SOC2 Type 2"/>
                    <xsd:enumeration value="ISAE 3000 Type 2 / SOC3"/>
                    <xsd:enumeration value="ISO 14001"/>
                    <xsd:enumeration value="ISO 50001"/>
                    <xsd:enumeration value="ISO 13485"/>
                    <xsd:enumeration value="PCI-DSS"/>
                    <xsd:enumeration value="ISO 20000"/>
                    <xsd:enumeration value="ISO 31000"/>
                    <xsd:enumeration value="ISO/IEC 42001"/>
                    <xsd:enumeration value="ISO 45001"/>
                    <xsd:enumeration value="ISO 62304"/>
                    <xsd:enumeration value="CMMI"/>
                    <xsd:enumeration value="SA 8000"/>
                    <xsd:enumeration value="SOX"/>
                    <xsd:enumeration value="ISO 14968"/>
                    <xsd:enumeration value="ISO 14971"/>
                    <xsd:enumeration value="ISO 80002-2"/>
                    <xsd:enumeration value="IEC 62304"/>
                    <xsd:enumeration value="21 CFR Part 820"/>
                    <xsd:enumeration value="Key ISMS"/>
                    <xsd:enumeration value="Key Data Privacy"/>
                    <xsd:enumeration value="LSH"/>
                    <xsd:enumeration value="###"/>
                  </xsd:restriction>
                </xsd:simpleType>
              </xsd:element>
            </xsd:sequence>
          </xsd:extension>
        </xsd:complexContent>
      </xsd:complexType>
    </xsd:element>
    <xsd:element name="Subarea" ma:index="12" ma:displayName="Subarea" ma:format="Dropdown" ma:internalName="Subarea" ma:readOnly="false">
      <xsd:simpleType>
        <xsd:restriction base="dms:Choice">
          <xsd:enumeration value="ISMS Management"/>
          <xsd:enumeration value="Physical Security"/>
          <xsd:enumeration value="Data Privacy"/>
          <xsd:enumeration value="Project/account security"/>
          <xsd:enumeration value="Software assets"/>
          <xsd:enumeration value="Hardware assets"/>
          <xsd:enumeration value="Access and network management"/>
          <xsd:enumeration value="Risk management"/>
          <xsd:enumeration value="IT &amp; IT Security services"/>
          <xsd:enumeration value="Change; management"/>
          <xsd:enumeration value="Application security"/>
          <xsd:enumeration value="People management"/>
          <xsd:enumeration value="Rules for users"/>
          <xsd:enumeration value="Internal audit"/>
          <xsd:enumeration value="Vendor management"/>
          <xsd:enumeration value="Location level regulatory documents"/>
          <xsd:enumeration value="Incident management"/>
          <xsd:enumeration value="Business Continuity"/>
          <xsd:enumeration value="###"/>
        </xsd:restriction>
      </xsd:simpleType>
    </xsd:element>
    <xsd:element name="DocumentArea" ma:index="13" nillable="true" ma:displayName="Document Area" ma:default="###" ma:internalName="DocumentArea" ma:readOnly="false">
      <xsd:complexType>
        <xsd:complexContent>
          <xsd:extension base="dms:MultiChoice">
            <xsd:sequence>
              <xsd:element name="Value" maxOccurs="unbounded" minOccurs="0" nillable="true">
                <xsd:simpleType>
                  <xsd:restriction base="dms:Choice">
                    <xsd:enumeration value="Access and Network Management"/>
                    <xsd:enumeration value="Application Security"/>
                    <xsd:enumeration value="Artifact Management"/>
                    <xsd:enumeration value="Business Continuity"/>
                    <xsd:enumeration value="Computerized System Validation"/>
                    <xsd:enumeration value="Corporate Governance"/>
                    <xsd:enumeration value="Corrective and Preventive Actions"/>
                    <xsd:enumeration value="Data Privacy"/>
                    <xsd:enumeration value="Environment, Health and Safety Management"/>
                    <xsd:enumeration value="Hardening Standards and Baselines"/>
                    <xsd:enumeration value="Hardware Assets"/>
                    <xsd:enumeration value="Incident Management"/>
                    <xsd:enumeration value="Information Management"/>
                    <xsd:enumeration value="Information Security"/>
                    <xsd:enumeration value="Internal Audit"/>
                    <xsd:enumeration value="IT Service Management"/>
                    <xsd:enumeration value="IT Support"/>
                    <xsd:enumeration value="Logical Data Protection"/>
                    <xsd:enumeration value="Maintenance and Support"/>
                    <xsd:enumeration value="People Management"/>
                    <xsd:enumeration value="Physical Infrastructure"/>
                    <xsd:enumeration value="Physical Product Design and Development"/>
                    <xsd:enumeration value="Physical Security"/>
                    <xsd:enumeration value="Procurement and Vendor Management"/>
                    <xsd:enumeration value="Project Management"/>
                    <xsd:enumeration value="Presales Services"/>
                    <xsd:enumeration value="QMS and ISMS Management"/>
                    <xsd:enumeration value="Risk Management"/>
                    <xsd:enumeration value="Security"/>
                    <xsd:enumeration value="Service Design"/>
                    <xsd:enumeration value="Service Operation"/>
                    <xsd:enumeration value="Service Transition"/>
                    <xsd:enumeration value="Software Assets"/>
                    <xsd:enumeration value="Software Development"/>
                    <xsd:enumeration value="Software Development for LSH"/>
                    <xsd:enumeration value="Software Testing"/>
                    <xsd:enumeration value="Work Outside the Office"/>
                    <xsd:enumeration value="###"/>
                  </xsd:restriction>
                </xsd:simpleType>
              </xsd:element>
            </xsd:sequence>
          </xsd:extension>
        </xsd:complexContent>
      </xsd:complexType>
    </xsd:element>
    <xsd:element name="FriendlyURL" ma:index="16" nillable="true" ma:displayName="FriendlyURL" ma:indexed="true" ma:internalName="FriendlyURL" ma:readOnly="false">
      <xsd:simpleType>
        <xsd:restriction base="dms:Text">
          <xsd:maxLength value="255"/>
        </xsd:restriction>
      </xsd:simpleType>
    </xsd:element>
    <xsd:element name="_dlc_DocIdPersistId" ma:index="18" nillable="true" ma:displayName="Persist ID" ma:description="Keep ID on add." ma:hidden="true" ma:internalName="_dlc_DocIdPersistId" ma:readOnly="false">
      <xsd:simpleType>
        <xsd:restriction base="dms:Boolean"/>
      </xsd:simpleType>
    </xsd:element>
    <xsd:element name="_dlc_DocId" ma:index="24" nillable="true" ma:displayName="Document ID Value" ma:description="The value of the document ID assigned to this item." ma:hidden="true" ma:internalName="_dlc_DocId" ma:readOnly="false">
      <xsd:simpleType>
        <xsd:restriction base="dms:Text"/>
      </xsd:simpleType>
    </xsd:element>
    <xsd:element name="Document_x0020_Owner_x0020__x0028_position_x0029_" ma:index="26" nillable="true" ma:displayName="Document Owner (position)" ma:hidden="true" ma:internalName="Document_x0020_Owner_x0020__x0028_position_x0029_" ma:readOnly="false">
      <xsd:simpleType>
        <xsd:restriction base="dms:Text">
          <xsd:maxLength value="255"/>
        </xsd:restriction>
      </xsd:simpleType>
    </xsd:element>
    <xsd:element name="SharedWithUsers" ma:index="2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hidden="true" ma:internalName="SharedWithDetails" ma:readOnly="true">
      <xsd:simpleType>
        <xsd:restriction base="dms:Note"/>
      </xsd:simpleType>
    </xsd:element>
    <xsd:element name="_dlc_DocIdUrl" ma:index="31"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Document_x0020_Approver_x0020__x0028_position_x0029_" ma:index="34" nillable="true" ma:displayName="Approver Position" ma:hidden="true" ma:internalName="Document_x0020_Approver_x0020__x0028_position_x0029_"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a96a75-28d2-4ce2-9575-3891bbb94bd1" elementFormDefault="qualified">
    <xsd:import namespace="http://schemas.microsoft.com/office/2006/documentManagement/types"/>
    <xsd:import namespace="http://schemas.microsoft.com/office/infopath/2007/PartnerControls"/>
    <xsd:element name="TemplatesTextContent" ma:index="14" nillable="true" ma:displayName="TemplatesTextContent" ma:internalName="TemplatesTextContent" ma:readOnly="false">
      <xsd:simpleType>
        <xsd:restriction base="dms:Note">
          <xsd:maxLength value="255"/>
        </xsd:restriction>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hidden="true" ma:internalName="MediaServiceKeyPoints" ma:readOnly="true">
      <xsd:simpleType>
        <xsd:restriction base="dms:Note"/>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17"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D08F1-289A-4715-AE6F-931DAFA0B3A7}">
  <ds:schemaRefs>
    <ds:schemaRef ds:uri="http://schemas.openxmlformats.org/officeDocument/2006/bibliography"/>
  </ds:schemaRefs>
</ds:datastoreItem>
</file>

<file path=customXml/itemProps2.xml><?xml version="1.0" encoding="utf-8"?>
<ds:datastoreItem xmlns:ds="http://schemas.openxmlformats.org/officeDocument/2006/customXml" ds:itemID="{215779B9-B5C5-4E04-A19E-6BED08E02F48}">
  <ds:schemaRefs>
    <ds:schemaRef ds:uri="http://schemas.microsoft.com/office/2006/metadata/properties"/>
    <ds:schemaRef ds:uri="http://schemas.microsoft.com/office/infopath/2007/PartnerControls"/>
    <ds:schemaRef ds:uri="2f73596d-a490-4938-9ae7-6f2abd4edc7d"/>
    <ds:schemaRef ds:uri="f5a96a75-28d2-4ce2-9575-3891bbb94bd1"/>
    <ds:schemaRef ds:uri="http://schemas.microsoft.com/sharepoint/v3"/>
  </ds:schemaRefs>
</ds:datastoreItem>
</file>

<file path=customXml/itemProps3.xml><?xml version="1.0" encoding="utf-8"?>
<ds:datastoreItem xmlns:ds="http://schemas.openxmlformats.org/officeDocument/2006/customXml" ds:itemID="{FC0B96B2-583B-4BA7-803F-4535616B78D8}">
  <ds:schemaRefs>
    <ds:schemaRef ds:uri="http://schemas.microsoft.com/sharepoint/v3/contenttype/forms"/>
  </ds:schemaRefs>
</ds:datastoreItem>
</file>

<file path=customXml/itemProps4.xml><?xml version="1.0" encoding="utf-8"?>
<ds:datastoreItem xmlns:ds="http://schemas.openxmlformats.org/officeDocument/2006/customXml" ds:itemID="{4422E765-17D7-44DF-AFCA-B43E980E5875}">
  <ds:schemaRefs>
    <ds:schemaRef ds:uri="http://schemas.microsoft.com/sharepoint/events"/>
  </ds:schemaRefs>
</ds:datastoreItem>
</file>

<file path=customXml/itemProps5.xml><?xml version="1.0" encoding="utf-8"?>
<ds:datastoreItem xmlns:ds="http://schemas.openxmlformats.org/officeDocument/2006/customXml" ds:itemID="{340188AA-F0B2-4C58-96BC-6DF05F506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73596d-a490-4938-9ae7-6f2abd4edc7d"/>
    <ds:schemaRef ds:uri="f5a96a75-28d2-4ce2-9575-3891bbb94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PID_CaseStudyDetailed (1).dotx</Template>
  <TotalTime>0</TotalTime>
  <Pages>6</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Case Study Detailed</vt:lpstr>
    </vt:vector>
  </TitlesOfParts>
  <Company>EPAM</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Detailed</dc:title>
  <dc:subject>Template</dc:subject>
  <dc:creator>Jack Mackey</dc:creator>
  <cp:keywords/>
  <dc:description/>
  <cp:lastModifiedBy>Jack Mackey</cp:lastModifiedBy>
  <cp:revision>1</cp:revision>
  <cp:lastPrinted>2015-02-22T10:05:00Z</cp:lastPrinted>
  <dcterms:created xsi:type="dcterms:W3CDTF">2026-07-07T18:07:00Z</dcterms:created>
  <dcterms:modified xsi:type="dcterms:W3CDTF">2026-07-07T18:07:00Z</dcterms:modified>
  <cp:category>Quality Management System</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ontentTypeId">
    <vt:lpwstr>0x0101006F5799D5350E4747858630C5700DFDF000B6D9D939ED572D4DA68DFFE5FEB3FF9A</vt:lpwstr>
  </property>
  <property fmtid="{D5CDD505-2E9C-101B-9397-08002B2CF9AE}" pid="4" name="Company">
    <vt:lpwstr>EPAM</vt:lpwstr>
  </property>
  <property fmtid="{D5CDD505-2E9C-101B-9397-08002B2CF9AE}" pid="5" name="Tags">
    <vt:lpwstr>;####;#</vt:lpwstr>
  </property>
  <property fmtid="{D5CDD505-2E9C-101B-9397-08002B2CF9AE}" pid="6" name="Status">
    <vt:lpwstr>Published in PAL</vt:lpwstr>
  </property>
  <property fmtid="{D5CDD505-2E9C-101B-9397-08002B2CF9AE}" pid="7" name="_dlc_DocIdItemGuid">
    <vt:lpwstr>223f42bd-1115-4afa-8807-7df7e52aeebb</vt:lpwstr>
  </property>
  <property fmtid="{D5CDD505-2E9C-101B-9397-08002B2CF9AE}" pid="8" name="Organizational Unit">
    <vt:lpwstr/>
  </property>
  <property fmtid="{D5CDD505-2E9C-101B-9397-08002B2CF9AE}" pid="9" name="EPAM Document ID">
    <vt:lpwstr>EPAM_Template-113</vt:lpwstr>
  </property>
  <property fmtid="{D5CDD505-2E9C-101B-9397-08002B2CF9AE}" pid="10" name="Work storage">
    <vt:lpwstr>https://epam.sharepoint.com/sites/policy/work/Obsolete%20documents/Work%20Product%20Templates/Continuous%20delivery/EPM-SPI_CaseStudy_Detailed.docx, https://epam.sharepoint.com/sites/policy/work/Shared%20Documents/Work%20Product%20Templates/Continuous%20d</vt:lpwstr>
  </property>
  <property fmtid="{D5CDD505-2E9C-101B-9397-08002B2CF9AE}" pid="11" name="Document Reviewer">
    <vt:lpwstr>Oleg Golenko</vt:lpwstr>
  </property>
  <property fmtid="{D5CDD505-2E9C-101B-9397-08002B2CF9AE}" pid="12" name="publishedVersion">
    <vt:lpwstr>25.0</vt:lpwstr>
  </property>
  <property fmtid="{D5CDD505-2E9C-101B-9397-08002B2CF9AE}" pid="13" name="MSIP_Label_2a535040-0af2-483f-adc3-a132c21e3e2b_Enabled">
    <vt:lpwstr>true</vt:lpwstr>
  </property>
  <property fmtid="{D5CDD505-2E9C-101B-9397-08002B2CF9AE}" pid="14" name="MSIP_Label_2a535040-0af2-483f-adc3-a132c21e3e2b_SetDate">
    <vt:lpwstr>2022-12-15T14:48:13Z</vt:lpwstr>
  </property>
  <property fmtid="{D5CDD505-2E9C-101B-9397-08002B2CF9AE}" pid="15" name="EPAMRegulationsTitle">
    <vt:lpwstr>Case Study Template Detailed</vt:lpwstr>
  </property>
  <property fmtid="{D5CDD505-2E9C-101B-9397-08002B2CF9AE}" pid="16" name="EPAMDocumentID">
    <vt:lpwstr>EPAM_Template-113</vt:lpwstr>
  </property>
  <property fmtid="{D5CDD505-2E9C-101B-9397-08002B2CF9AE}" pid="17" name="MSIP_Label_2a535040-0af2-483f-adc3-a132c21e3e2b_SiteId">
    <vt:lpwstr>b41b72d0-4e9f-4c26-8a69-f949f367c91d</vt:lpwstr>
  </property>
  <property fmtid="{D5CDD505-2E9C-101B-9397-08002B2CF9AE}" pid="18" name="MSIP_Label_2a535040-0af2-483f-adc3-a132c21e3e2b_Method">
    <vt:lpwstr>Standard</vt:lpwstr>
  </property>
  <property fmtid="{D5CDD505-2E9C-101B-9397-08002B2CF9AE}" pid="19" name="MSIP_Label_2a535040-0af2-483f-adc3-a132c21e3e2b_ContentBits">
    <vt:lpwstr>0</vt:lpwstr>
  </property>
  <property fmtid="{D5CDD505-2E9C-101B-9397-08002B2CF9AE}" pid="20" name="MSIP_Label_2a535040-0af2-483f-adc3-a132c21e3e2b_Name">
    <vt:lpwstr>EPAM_Confidential</vt:lpwstr>
  </property>
  <property fmtid="{D5CDD505-2E9C-101B-9397-08002B2CF9AE}" pid="21" name="Review Period">
    <vt:r8>5</vt:r8>
  </property>
  <property fmtid="{D5CDD505-2E9C-101B-9397-08002B2CF9AE}" pid="22" name="RequiredReviewDate">
    <vt:filetime>2030-12-01T21:00:00Z</vt:filetime>
  </property>
  <property fmtid="{D5CDD505-2E9C-101B-9397-08002B2CF9AE}" pid="23" name="MSIP_Label_2a535040-0af2-483f-adc3-a132c21e3e2b_ActionId">
    <vt:lpwstr>acee1191-edc0-4ca4-8f54-88d10adf236b</vt:lpwstr>
  </property>
  <property fmtid="{D5CDD505-2E9C-101B-9397-08002B2CF9AE}" pid="24" name="ProcessArea">
    <vt:lpwstr>Project Management</vt:lpwstr>
  </property>
  <property fmtid="{D5CDD505-2E9C-101B-9397-08002B2CF9AE}" pid="25" name="GrammarlyDocumentId">
    <vt:lpwstr>7f546c2c-45c5-46ba-8426-d3a6c8548d7a</vt:lpwstr>
  </property>
  <property fmtid="{D5CDD505-2E9C-101B-9397-08002B2CF9AE}" pid="26" name="MediaServiceImageTags">
    <vt:lpwstr/>
  </property>
  <property fmtid="{D5CDD505-2E9C-101B-9397-08002B2CF9AE}" pid="27" name="ComplianceAssetId">
    <vt:lpwstr/>
  </property>
  <property fmtid="{D5CDD505-2E9C-101B-9397-08002B2CF9AE}" pid="28" name="_ExtendedDescription">
    <vt:lpwstr/>
  </property>
  <property fmtid="{D5CDD505-2E9C-101B-9397-08002B2CF9AE}" pid="29" name="docLang">
    <vt:lpwstr>en</vt:lpwstr>
  </property>
  <property fmtid="{D5CDD505-2E9C-101B-9397-08002B2CF9AE}" pid="30" name="_activity">
    <vt:lpwstr>{"FileActivityType":"6","FileActivityTimeStamp":"2025-11-20T18:01:41.523Z","FileActivityUsersOnPage":[{"DisplayName":"Anzhalika Levandouskaya","Id":"anzhalika_levandouskaya@epam.com"}],"FileActivityNavigationId":null}</vt:lpwstr>
  </property>
  <property fmtid="{D5CDD505-2E9C-101B-9397-08002B2CF9AE}" pid="31" name="TriggerFlowInfo">
    <vt:lpwstr/>
  </property>
</Properties>
</file>